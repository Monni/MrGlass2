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01" w:history="1">
            <w:r w:rsidR="00A90DD7" w:rsidRPr="00296168">
              <w:rPr>
                <w:rStyle w:val="Hyperlink"/>
                <w:noProof/>
              </w:rPr>
              <w:t>1.1</w:t>
            </w:r>
            <w:r w:rsidR="00A90DD7">
              <w:rPr>
                <w:rFonts w:eastAsiaTheme="minorEastAsia"/>
                <w:noProof/>
                <w:sz w:val="22"/>
                <w:lang w:eastAsia="fi-FI"/>
              </w:rPr>
              <w:tab/>
            </w:r>
            <w:r w:rsidR="00A90DD7" w:rsidRPr="00296168">
              <w:rPr>
                <w:rStyle w:val="Hyperlink"/>
                <w:noProof/>
              </w:rPr>
              <w:t>Projektin kuvaus ja toimeksianto</w:t>
            </w:r>
            <w:r w:rsidR="00A90DD7">
              <w:rPr>
                <w:noProof/>
                <w:webHidden/>
              </w:rPr>
              <w:tab/>
            </w:r>
            <w:r w:rsidR="00A90DD7">
              <w:rPr>
                <w:noProof/>
                <w:webHidden/>
              </w:rPr>
              <w:fldChar w:fldCharType="begin"/>
            </w:r>
            <w:r w:rsidR="00A90DD7">
              <w:rPr>
                <w:noProof/>
                <w:webHidden/>
              </w:rPr>
              <w:instrText xml:space="preserve"> PAGEREF _Toc436244401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02" w:history="1">
            <w:r w:rsidR="00A90DD7" w:rsidRPr="00296168">
              <w:rPr>
                <w:rStyle w:val="Hyperlink"/>
                <w:noProof/>
              </w:rPr>
              <w:t>1.2</w:t>
            </w:r>
            <w:r w:rsidR="00A90DD7">
              <w:rPr>
                <w:rFonts w:eastAsiaTheme="minorEastAsia"/>
                <w:noProof/>
                <w:sz w:val="22"/>
                <w:lang w:eastAsia="fi-FI"/>
              </w:rPr>
              <w:tab/>
            </w:r>
            <w:r w:rsidR="00A90DD7" w:rsidRPr="00296168">
              <w:rPr>
                <w:rStyle w:val="Hyperlink"/>
                <w:noProof/>
              </w:rPr>
              <w:t>Pelin kuvaus</w:t>
            </w:r>
            <w:r w:rsidR="00A90DD7">
              <w:rPr>
                <w:noProof/>
                <w:webHidden/>
              </w:rPr>
              <w:tab/>
            </w:r>
            <w:r w:rsidR="00A90DD7">
              <w:rPr>
                <w:noProof/>
                <w:webHidden/>
              </w:rPr>
              <w:fldChar w:fldCharType="begin"/>
            </w:r>
            <w:r w:rsidR="00A90DD7">
              <w:rPr>
                <w:noProof/>
                <w:webHidden/>
              </w:rPr>
              <w:instrText xml:space="preserve"> PAGEREF _Toc436244402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03" w:history="1">
            <w:r w:rsidR="00A90DD7" w:rsidRPr="00296168">
              <w:rPr>
                <w:rStyle w:val="Hyperlink"/>
                <w:noProof/>
              </w:rPr>
              <w:t>1.3</w:t>
            </w:r>
            <w:r w:rsidR="00A90DD7">
              <w:rPr>
                <w:rFonts w:eastAsiaTheme="minorEastAsia"/>
                <w:noProof/>
                <w:sz w:val="22"/>
                <w:lang w:eastAsia="fi-FI"/>
              </w:rPr>
              <w:tab/>
            </w:r>
            <w:r w:rsidR="00A90DD7" w:rsidRPr="00296168">
              <w:rPr>
                <w:rStyle w:val="Hyperlink"/>
                <w:noProof/>
              </w:rPr>
              <w:t>Käytetyt teknologiat</w:t>
            </w:r>
            <w:r w:rsidR="00A90DD7">
              <w:rPr>
                <w:noProof/>
                <w:webHidden/>
              </w:rPr>
              <w:tab/>
            </w:r>
            <w:r w:rsidR="00A90DD7">
              <w:rPr>
                <w:noProof/>
                <w:webHidden/>
              </w:rPr>
              <w:fldChar w:fldCharType="begin"/>
            </w:r>
            <w:r w:rsidR="00A90DD7">
              <w:rPr>
                <w:noProof/>
                <w:webHidden/>
              </w:rPr>
              <w:instrText xml:space="preserve"> PAGEREF _Toc436244403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04" w:history="1">
            <w:r w:rsidR="00A90DD7" w:rsidRPr="00296168">
              <w:rPr>
                <w:rStyle w:val="Hyperlink"/>
                <w:noProof/>
              </w:rPr>
              <w:t>1.4</w:t>
            </w:r>
            <w:r w:rsidR="00A90DD7">
              <w:rPr>
                <w:rFonts w:eastAsiaTheme="minorEastAsia"/>
                <w:noProof/>
                <w:sz w:val="22"/>
                <w:lang w:eastAsia="fi-FI"/>
              </w:rPr>
              <w:tab/>
            </w:r>
            <w:r w:rsidR="00A90DD7" w:rsidRPr="00296168">
              <w:rPr>
                <w:rStyle w:val="Hyperlink"/>
                <w:noProof/>
              </w:rPr>
              <w:t>Tekijät</w:t>
            </w:r>
            <w:r w:rsidR="00A90DD7">
              <w:rPr>
                <w:noProof/>
                <w:webHidden/>
              </w:rPr>
              <w:tab/>
            </w:r>
            <w:r w:rsidR="00A90DD7">
              <w:rPr>
                <w:noProof/>
                <w:webHidden/>
              </w:rPr>
              <w:fldChar w:fldCharType="begin"/>
            </w:r>
            <w:r w:rsidR="00A90DD7">
              <w:rPr>
                <w:noProof/>
                <w:webHidden/>
              </w:rPr>
              <w:instrText xml:space="preserve"> PAGEREF _Toc436244404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4639A9">
          <w:pPr>
            <w:pStyle w:val="TOC1"/>
            <w:tabs>
              <w:tab w:val="left" w:pos="482"/>
              <w:tab w:val="right" w:leader="dot" w:pos="8324"/>
            </w:tabs>
            <w:rPr>
              <w:rFonts w:eastAsiaTheme="minorEastAsia"/>
              <w:b w:val="0"/>
              <w:noProof/>
              <w:sz w:val="22"/>
              <w:lang w:eastAsia="fi-FI"/>
            </w:rPr>
          </w:pPr>
          <w:hyperlink w:anchor="_Toc436244405" w:history="1">
            <w:r w:rsidR="00A90DD7" w:rsidRPr="00296168">
              <w:rPr>
                <w:rStyle w:val="Hyperlink"/>
                <w:noProof/>
              </w:rPr>
              <w:t>2</w:t>
            </w:r>
            <w:r w:rsidR="00A90DD7">
              <w:rPr>
                <w:rFonts w:eastAsiaTheme="minorEastAsia"/>
                <w:b w:val="0"/>
                <w:noProof/>
                <w:sz w:val="22"/>
                <w:lang w:eastAsia="fi-FI"/>
              </w:rPr>
              <w:tab/>
            </w:r>
            <w:r w:rsidR="00A90DD7" w:rsidRPr="00296168">
              <w:rPr>
                <w:rStyle w:val="Hyperlink"/>
                <w:noProof/>
              </w:rPr>
              <w:t>Työnjako ja vastuualueet</w:t>
            </w:r>
            <w:r w:rsidR="00A90DD7">
              <w:rPr>
                <w:noProof/>
                <w:webHidden/>
              </w:rPr>
              <w:tab/>
            </w:r>
            <w:r w:rsidR="00A90DD7">
              <w:rPr>
                <w:noProof/>
                <w:webHidden/>
              </w:rPr>
              <w:fldChar w:fldCharType="begin"/>
            </w:r>
            <w:r w:rsidR="00A90DD7">
              <w:rPr>
                <w:noProof/>
                <w:webHidden/>
              </w:rPr>
              <w:instrText xml:space="preserve"> PAGEREF _Toc436244405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4639A9">
          <w:pPr>
            <w:pStyle w:val="TOC1"/>
            <w:tabs>
              <w:tab w:val="left" w:pos="482"/>
              <w:tab w:val="right" w:leader="dot" w:pos="8324"/>
            </w:tabs>
            <w:rPr>
              <w:rFonts w:eastAsiaTheme="minorEastAsia"/>
              <w:b w:val="0"/>
              <w:noProof/>
              <w:sz w:val="22"/>
              <w:lang w:eastAsia="fi-FI"/>
            </w:rPr>
          </w:pPr>
          <w:hyperlink w:anchor="_Toc436244406" w:history="1">
            <w:r w:rsidR="00A90DD7" w:rsidRPr="00296168">
              <w:rPr>
                <w:rStyle w:val="Hyperlink"/>
                <w:noProof/>
              </w:rPr>
              <w:t>3</w:t>
            </w:r>
            <w:r w:rsidR="00A90DD7">
              <w:rPr>
                <w:rFonts w:eastAsiaTheme="minorEastAsia"/>
                <w:b w:val="0"/>
                <w:noProof/>
                <w:sz w:val="22"/>
                <w:lang w:eastAsia="fi-FI"/>
              </w:rPr>
              <w:tab/>
            </w:r>
            <w:r w:rsidR="00A90DD7" w:rsidRPr="00296168">
              <w:rPr>
                <w:rStyle w:val="Hyperlink"/>
                <w:noProof/>
              </w:rPr>
              <w:t>Aikataulu</w:t>
            </w:r>
            <w:r w:rsidR="00A90DD7">
              <w:rPr>
                <w:noProof/>
                <w:webHidden/>
              </w:rPr>
              <w:tab/>
            </w:r>
            <w:r w:rsidR="00A90DD7">
              <w:rPr>
                <w:noProof/>
                <w:webHidden/>
              </w:rPr>
              <w:fldChar w:fldCharType="begin"/>
            </w:r>
            <w:r w:rsidR="00A90DD7">
              <w:rPr>
                <w:noProof/>
                <w:webHidden/>
              </w:rPr>
              <w:instrText xml:space="preserve"> PAGEREF _Toc436244406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07" w:history="1">
            <w:r w:rsidR="00A90DD7" w:rsidRPr="00296168">
              <w:rPr>
                <w:rStyle w:val="Hyperlink"/>
                <w:noProof/>
              </w:rPr>
              <w:t>3.1</w:t>
            </w:r>
            <w:r w:rsidR="00A90DD7">
              <w:rPr>
                <w:rFonts w:eastAsiaTheme="minorEastAsia"/>
                <w:noProof/>
                <w:sz w:val="22"/>
                <w:lang w:eastAsia="fi-FI"/>
              </w:rPr>
              <w:tab/>
            </w:r>
            <w:r w:rsidR="00A90DD7" w:rsidRPr="00296168">
              <w:rPr>
                <w:rStyle w:val="Hyperlink"/>
                <w:noProof/>
              </w:rPr>
              <w:t>Suunniteltu ajankäyttö</w:t>
            </w:r>
            <w:r w:rsidR="00A90DD7">
              <w:rPr>
                <w:noProof/>
                <w:webHidden/>
              </w:rPr>
              <w:tab/>
            </w:r>
            <w:r w:rsidR="00A90DD7">
              <w:rPr>
                <w:noProof/>
                <w:webHidden/>
              </w:rPr>
              <w:fldChar w:fldCharType="begin"/>
            </w:r>
            <w:r w:rsidR="00A90DD7">
              <w:rPr>
                <w:noProof/>
                <w:webHidden/>
              </w:rPr>
              <w:instrText xml:space="preserve"> PAGEREF _Toc436244407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08" w:history="1">
            <w:r w:rsidR="00A90DD7" w:rsidRPr="00296168">
              <w:rPr>
                <w:rStyle w:val="Hyperlink"/>
                <w:noProof/>
              </w:rPr>
              <w:t>3.2</w:t>
            </w:r>
            <w:r w:rsidR="00A90DD7">
              <w:rPr>
                <w:rFonts w:eastAsiaTheme="minorEastAsia"/>
                <w:noProof/>
                <w:sz w:val="22"/>
                <w:lang w:eastAsia="fi-FI"/>
              </w:rPr>
              <w:tab/>
            </w:r>
            <w:r w:rsidR="00A90DD7" w:rsidRPr="00296168">
              <w:rPr>
                <w:rStyle w:val="Hyperlink"/>
                <w:noProof/>
              </w:rPr>
              <w:t>Toteutunut ajankäyttö</w:t>
            </w:r>
            <w:r w:rsidR="00A90DD7">
              <w:rPr>
                <w:noProof/>
                <w:webHidden/>
              </w:rPr>
              <w:tab/>
            </w:r>
            <w:r w:rsidR="00A90DD7">
              <w:rPr>
                <w:noProof/>
                <w:webHidden/>
              </w:rPr>
              <w:fldChar w:fldCharType="begin"/>
            </w:r>
            <w:r w:rsidR="00A90DD7">
              <w:rPr>
                <w:noProof/>
                <w:webHidden/>
              </w:rPr>
              <w:instrText xml:space="preserve"> PAGEREF _Toc436244408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4639A9">
          <w:pPr>
            <w:pStyle w:val="TOC1"/>
            <w:tabs>
              <w:tab w:val="left" w:pos="482"/>
              <w:tab w:val="right" w:leader="dot" w:pos="8324"/>
            </w:tabs>
            <w:rPr>
              <w:rFonts w:eastAsiaTheme="minorEastAsia"/>
              <w:b w:val="0"/>
              <w:noProof/>
              <w:sz w:val="22"/>
              <w:lang w:eastAsia="fi-FI"/>
            </w:rPr>
          </w:pPr>
          <w:hyperlink w:anchor="_Toc436244409" w:history="1">
            <w:r w:rsidR="00A90DD7" w:rsidRPr="00296168">
              <w:rPr>
                <w:rStyle w:val="Hyperlink"/>
                <w:noProof/>
              </w:rPr>
              <w:t>4</w:t>
            </w:r>
            <w:r w:rsidR="00A90DD7">
              <w:rPr>
                <w:rFonts w:eastAsiaTheme="minorEastAsia"/>
                <w:b w:val="0"/>
                <w:noProof/>
                <w:sz w:val="22"/>
                <w:lang w:eastAsia="fi-FI"/>
              </w:rPr>
              <w:tab/>
            </w:r>
            <w:r w:rsidR="00A90DD7" w:rsidRPr="00296168">
              <w:rPr>
                <w:rStyle w:val="Hyperlink"/>
                <w:noProof/>
              </w:rPr>
              <w:t>Alkuperäisen- ja toteutuneen vertailua</w:t>
            </w:r>
            <w:r w:rsidR="00A90DD7">
              <w:rPr>
                <w:noProof/>
                <w:webHidden/>
              </w:rPr>
              <w:tab/>
            </w:r>
            <w:r w:rsidR="00A90DD7">
              <w:rPr>
                <w:noProof/>
                <w:webHidden/>
              </w:rPr>
              <w:fldChar w:fldCharType="begin"/>
            </w:r>
            <w:r w:rsidR="00A90DD7">
              <w:rPr>
                <w:noProof/>
                <w:webHidden/>
              </w:rPr>
              <w:instrText xml:space="preserve"> PAGEREF _Toc436244409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10" w:history="1">
            <w:r w:rsidR="00A90DD7" w:rsidRPr="00296168">
              <w:rPr>
                <w:rStyle w:val="Hyperlink"/>
                <w:noProof/>
              </w:rPr>
              <w:t>4.1</w:t>
            </w:r>
            <w:r w:rsidR="00A90DD7">
              <w:rPr>
                <w:rFonts w:eastAsiaTheme="minorEastAsia"/>
                <w:noProof/>
                <w:sz w:val="22"/>
                <w:lang w:eastAsia="fi-FI"/>
              </w:rPr>
              <w:tab/>
            </w:r>
            <w:r w:rsidR="00A90DD7" w:rsidRPr="00296168">
              <w:rPr>
                <w:rStyle w:val="Hyperlink"/>
                <w:noProof/>
              </w:rPr>
              <w:t>Alkuperäinen- ja toteutunut UML- kaavio</w:t>
            </w:r>
            <w:r w:rsidR="00A90DD7">
              <w:rPr>
                <w:noProof/>
                <w:webHidden/>
              </w:rPr>
              <w:tab/>
            </w:r>
            <w:r w:rsidR="00A90DD7">
              <w:rPr>
                <w:noProof/>
                <w:webHidden/>
              </w:rPr>
              <w:fldChar w:fldCharType="begin"/>
            </w:r>
            <w:r w:rsidR="00A90DD7">
              <w:rPr>
                <w:noProof/>
                <w:webHidden/>
              </w:rPr>
              <w:instrText xml:space="preserve"> PAGEREF _Toc436244410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11" w:history="1">
            <w:r w:rsidR="00A90DD7" w:rsidRPr="00296168">
              <w:rPr>
                <w:rStyle w:val="Hyperlink"/>
                <w:noProof/>
              </w:rPr>
              <w:t>4.2</w:t>
            </w:r>
            <w:r w:rsidR="00A90DD7">
              <w:rPr>
                <w:rFonts w:eastAsiaTheme="minorEastAsia"/>
                <w:noProof/>
                <w:sz w:val="22"/>
                <w:lang w:eastAsia="fi-FI"/>
              </w:rPr>
              <w:tab/>
            </w:r>
            <w:r w:rsidR="00A90DD7" w:rsidRPr="00296168">
              <w:rPr>
                <w:rStyle w:val="Hyperlink"/>
                <w:noProof/>
              </w:rPr>
              <w:t>Alkuperäinen kenttä ja toteutuneet kentät</w:t>
            </w:r>
            <w:r w:rsidR="00A90DD7">
              <w:rPr>
                <w:noProof/>
                <w:webHidden/>
              </w:rPr>
              <w:tab/>
            </w:r>
            <w:r w:rsidR="00A90DD7">
              <w:rPr>
                <w:noProof/>
                <w:webHidden/>
              </w:rPr>
              <w:fldChar w:fldCharType="begin"/>
            </w:r>
            <w:r w:rsidR="00A90DD7">
              <w:rPr>
                <w:noProof/>
                <w:webHidden/>
              </w:rPr>
              <w:instrText xml:space="preserve"> PAGEREF _Toc436244411 \h </w:instrText>
            </w:r>
            <w:r w:rsidR="00A90DD7">
              <w:rPr>
                <w:noProof/>
                <w:webHidden/>
              </w:rPr>
            </w:r>
            <w:r w:rsidR="00A90DD7">
              <w:rPr>
                <w:noProof/>
                <w:webHidden/>
              </w:rPr>
              <w:fldChar w:fldCharType="separate"/>
            </w:r>
            <w:r w:rsidR="00A90DD7">
              <w:rPr>
                <w:noProof/>
                <w:webHidden/>
              </w:rPr>
              <w:t>10</w:t>
            </w:r>
            <w:r w:rsidR="00A90DD7">
              <w:rPr>
                <w:noProof/>
                <w:webHidden/>
              </w:rPr>
              <w:fldChar w:fldCharType="end"/>
            </w:r>
          </w:hyperlink>
        </w:p>
        <w:p w:rsidR="00A90DD7" w:rsidRDefault="004639A9">
          <w:pPr>
            <w:pStyle w:val="TOC2"/>
            <w:tabs>
              <w:tab w:val="left" w:pos="880"/>
              <w:tab w:val="right" w:leader="dot" w:pos="8324"/>
            </w:tabs>
            <w:rPr>
              <w:rFonts w:eastAsiaTheme="minorEastAsia"/>
              <w:noProof/>
              <w:sz w:val="22"/>
              <w:lang w:eastAsia="fi-FI"/>
            </w:rPr>
          </w:pPr>
          <w:hyperlink w:anchor="_Toc436244412" w:history="1">
            <w:r w:rsidR="00A90DD7" w:rsidRPr="00296168">
              <w:rPr>
                <w:rStyle w:val="Hyperlink"/>
                <w:noProof/>
              </w:rPr>
              <w:t>4.3</w:t>
            </w:r>
            <w:r w:rsidR="00A90DD7">
              <w:rPr>
                <w:rFonts w:eastAsiaTheme="minorEastAsia"/>
                <w:noProof/>
                <w:sz w:val="22"/>
                <w:lang w:eastAsia="fi-FI"/>
              </w:rPr>
              <w:tab/>
            </w:r>
            <w:r w:rsidR="00A90DD7" w:rsidRPr="00296168">
              <w:rPr>
                <w:rStyle w:val="Hyperlink"/>
                <w:noProof/>
              </w:rPr>
              <w:t>Suunniteltu ja toteutunut valikko</w:t>
            </w:r>
            <w:r w:rsidR="00A90DD7">
              <w:rPr>
                <w:noProof/>
                <w:webHidden/>
              </w:rPr>
              <w:tab/>
            </w:r>
            <w:r w:rsidR="00A90DD7">
              <w:rPr>
                <w:noProof/>
                <w:webHidden/>
              </w:rPr>
              <w:fldChar w:fldCharType="begin"/>
            </w:r>
            <w:r w:rsidR="00A90DD7">
              <w:rPr>
                <w:noProof/>
                <w:webHidden/>
              </w:rPr>
              <w:instrText xml:space="preserve"> PAGEREF _Toc436244412 \h </w:instrText>
            </w:r>
            <w:r w:rsidR="00A90DD7">
              <w:rPr>
                <w:noProof/>
                <w:webHidden/>
              </w:rPr>
            </w:r>
            <w:r w:rsidR="00A90DD7">
              <w:rPr>
                <w:noProof/>
                <w:webHidden/>
              </w:rPr>
              <w:fldChar w:fldCharType="separate"/>
            </w:r>
            <w:r w:rsidR="00A90DD7">
              <w:rPr>
                <w:noProof/>
                <w:webHidden/>
              </w:rPr>
              <w:t>13</w:t>
            </w:r>
            <w:r w:rsidR="00A90DD7">
              <w:rPr>
                <w:noProof/>
                <w:webHidden/>
              </w:rPr>
              <w:fldChar w:fldCharType="end"/>
            </w:r>
          </w:hyperlink>
        </w:p>
        <w:p w:rsidR="00A90DD7" w:rsidRDefault="004639A9">
          <w:pPr>
            <w:pStyle w:val="TOC1"/>
            <w:tabs>
              <w:tab w:val="left" w:pos="482"/>
              <w:tab w:val="right" w:leader="dot" w:pos="8324"/>
            </w:tabs>
            <w:rPr>
              <w:rFonts w:eastAsiaTheme="minorEastAsia"/>
              <w:b w:val="0"/>
              <w:noProof/>
              <w:sz w:val="22"/>
              <w:lang w:eastAsia="fi-FI"/>
            </w:rPr>
          </w:pPr>
          <w:hyperlink w:anchor="_Toc436244413" w:history="1">
            <w:r w:rsidR="00A90DD7" w:rsidRPr="00296168">
              <w:rPr>
                <w:rStyle w:val="Hyperlink"/>
                <w:noProof/>
              </w:rPr>
              <w:t>5</w:t>
            </w:r>
            <w:r w:rsidR="00A90DD7">
              <w:rPr>
                <w:rFonts w:eastAsiaTheme="minorEastAsia"/>
                <w:b w:val="0"/>
                <w:noProof/>
                <w:sz w:val="22"/>
                <w:lang w:eastAsia="fi-FI"/>
              </w:rPr>
              <w:tab/>
            </w:r>
            <w:r w:rsidR="00A90DD7" w:rsidRPr="00296168">
              <w:rPr>
                <w:rStyle w:val="Hyperlink"/>
                <w:noProof/>
              </w:rPr>
              <w:t>Testaus, ongelmakohdat ja niiden ratkaisut</w:t>
            </w:r>
            <w:r w:rsidR="00A90DD7">
              <w:rPr>
                <w:noProof/>
                <w:webHidden/>
              </w:rPr>
              <w:tab/>
            </w:r>
            <w:r w:rsidR="00A90DD7">
              <w:rPr>
                <w:noProof/>
                <w:webHidden/>
              </w:rPr>
              <w:fldChar w:fldCharType="begin"/>
            </w:r>
            <w:r w:rsidR="00A90DD7">
              <w:rPr>
                <w:noProof/>
                <w:webHidden/>
              </w:rPr>
              <w:instrText xml:space="preserve"> PAGEREF _Toc436244413 \h </w:instrText>
            </w:r>
            <w:r w:rsidR="00A90DD7">
              <w:rPr>
                <w:noProof/>
                <w:webHidden/>
              </w:rPr>
            </w:r>
            <w:r w:rsidR="00A90DD7">
              <w:rPr>
                <w:noProof/>
                <w:webHidden/>
              </w:rPr>
              <w:fldChar w:fldCharType="separate"/>
            </w:r>
            <w:r w:rsidR="00A90DD7">
              <w:rPr>
                <w:noProof/>
                <w:webHidden/>
              </w:rPr>
              <w:t>14</w:t>
            </w:r>
            <w:r w:rsidR="00A90DD7">
              <w:rPr>
                <w:noProof/>
                <w:webHidden/>
              </w:rPr>
              <w:fldChar w:fldCharType="end"/>
            </w:r>
          </w:hyperlink>
        </w:p>
        <w:p w:rsidR="00A90DD7" w:rsidRDefault="004639A9">
          <w:pPr>
            <w:pStyle w:val="TOC1"/>
            <w:tabs>
              <w:tab w:val="left" w:pos="482"/>
              <w:tab w:val="right" w:leader="dot" w:pos="8324"/>
            </w:tabs>
            <w:rPr>
              <w:rFonts w:eastAsiaTheme="minorEastAsia"/>
              <w:b w:val="0"/>
              <w:noProof/>
              <w:sz w:val="22"/>
              <w:lang w:eastAsia="fi-FI"/>
            </w:rPr>
          </w:pPr>
          <w:hyperlink w:anchor="_Toc436244414" w:history="1">
            <w:r w:rsidR="00A90DD7" w:rsidRPr="00296168">
              <w:rPr>
                <w:rStyle w:val="Hyperlink"/>
                <w:noProof/>
              </w:rPr>
              <w:t>6</w:t>
            </w:r>
            <w:r w:rsidR="00A90DD7">
              <w:rPr>
                <w:rFonts w:eastAsiaTheme="minorEastAsia"/>
                <w:b w:val="0"/>
                <w:noProof/>
                <w:sz w:val="22"/>
                <w:lang w:eastAsia="fi-FI"/>
              </w:rPr>
              <w:tab/>
            </w:r>
            <w:r w:rsidR="00A90DD7" w:rsidRPr="00296168">
              <w:rPr>
                <w:rStyle w:val="Hyperlink"/>
                <w:noProof/>
              </w:rPr>
              <w:t>Itsearviointi projektista</w:t>
            </w:r>
            <w:r w:rsidR="00A90DD7">
              <w:rPr>
                <w:noProof/>
                <w:webHidden/>
              </w:rPr>
              <w:tab/>
            </w:r>
            <w:r w:rsidR="00A90DD7">
              <w:rPr>
                <w:noProof/>
                <w:webHidden/>
              </w:rPr>
              <w:fldChar w:fldCharType="begin"/>
            </w:r>
            <w:r w:rsidR="00A90DD7">
              <w:rPr>
                <w:noProof/>
                <w:webHidden/>
              </w:rPr>
              <w:instrText xml:space="preserve"> PAGEREF _Toc436244414 \h </w:instrText>
            </w:r>
            <w:r w:rsidR="00A90DD7">
              <w:rPr>
                <w:noProof/>
                <w:webHidden/>
              </w:rPr>
            </w:r>
            <w:r w:rsidR="00A90DD7">
              <w:rPr>
                <w:noProof/>
                <w:webHidden/>
              </w:rPr>
              <w:fldChar w:fldCharType="separate"/>
            </w:r>
            <w:r w:rsidR="00A90DD7">
              <w:rPr>
                <w:noProof/>
                <w:webHidden/>
              </w:rPr>
              <w:t>15</w:t>
            </w:r>
            <w:r w:rsidR="00A90DD7">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1354F9">
        <w: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1354F9">
        <w:t>.</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536BE" w:rsidP="00431DD3">
      <w:pPr>
        <w:pStyle w:val="BodyText"/>
        <w:rPr>
          <w:b/>
        </w:rPr>
      </w:pPr>
      <w:r>
        <w:rPr>
          <w:b/>
        </w:rPr>
        <w:t>Viikko 48</w:t>
      </w:r>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r w:rsidR="002536BE">
        <w:t>, Collision 4h</w:t>
      </w:r>
      <w:r w:rsidR="00AF53B4">
        <w:t>, Tilemap 3h, Pela</w:t>
      </w:r>
      <w:r w:rsidR="00CE1979">
        <w:t>aja luokka 1h, Dokumentaatio 1h</w:t>
      </w:r>
    </w:p>
    <w:p w:rsidR="000727C6" w:rsidRDefault="000727C6" w:rsidP="00431DD3">
      <w:pPr>
        <w:pStyle w:val="BodyText"/>
      </w:pPr>
      <w:r>
        <w:t>Miika: Ideankehittäminen 2h</w:t>
      </w:r>
      <w:r w:rsidR="002536BE">
        <w:t>, Pelaaja luokan  l</w:t>
      </w:r>
      <w:r w:rsidR="00CE1979">
        <w:t>iikkuminen kellon mukaan 1h, 1h pixel art</w:t>
      </w:r>
    </w:p>
    <w:p w:rsidR="000727C6" w:rsidRDefault="002536BE" w:rsidP="00431DD3">
      <w:pPr>
        <w:pStyle w:val="BodyText"/>
        <w:rPr>
          <w:b/>
        </w:rPr>
      </w:pPr>
      <w:r>
        <w:rPr>
          <w:b/>
        </w:rPr>
        <w:t>Viikko 49</w:t>
      </w:r>
    </w:p>
    <w:p w:rsidR="000727C6" w:rsidRDefault="003B13C4" w:rsidP="00431DD3">
      <w:pPr>
        <w:pStyle w:val="BodyText"/>
      </w:pPr>
      <w:r>
        <w:t xml:space="preserve">Olli: Dokumentaatio 1h, </w:t>
      </w:r>
      <w:r w:rsidR="00756A82">
        <w:t>Bugien korjausta</w:t>
      </w:r>
      <w:r>
        <w:t xml:space="preserve"> 2h</w:t>
      </w:r>
      <w:r w:rsidR="00CF3D0A">
        <w:t>, Objek</w:t>
      </w:r>
      <w:r w:rsidR="00ED4312">
        <w:t>tit 2h</w:t>
      </w:r>
    </w:p>
    <w:p w:rsidR="003B13C4" w:rsidRDefault="003B13C4" w:rsidP="00431DD3">
      <w:pPr>
        <w:pStyle w:val="BodyText"/>
      </w:pPr>
      <w:r>
        <w:lastRenderedPageBreak/>
        <w:t>Miika: Painovoima 1h, Hyppy 2h</w:t>
      </w:r>
    </w:p>
    <w:p w:rsidR="000727C6" w:rsidRDefault="000727C6" w:rsidP="00431DD3">
      <w:pPr>
        <w:pStyle w:val="BodyText"/>
      </w:pPr>
    </w:p>
    <w:p w:rsidR="000727C6" w:rsidRDefault="000727C6" w:rsidP="00431DD3">
      <w:pPr>
        <w:pStyle w:val="BodyText"/>
      </w:pPr>
    </w:p>
    <w:p w:rsidR="000727C6" w:rsidRDefault="000727C6" w:rsidP="00431DD3">
      <w:pPr>
        <w:pStyle w:val="BodyText"/>
      </w:pPr>
      <w:r>
        <w:rPr>
          <w:b/>
        </w:rPr>
        <w:t>Yhteensä:</w:t>
      </w:r>
    </w:p>
    <w:p w:rsidR="000727C6" w:rsidRDefault="000727C6" w:rsidP="00431DD3">
      <w:pPr>
        <w:pStyle w:val="BodyText"/>
      </w:pPr>
      <w:r>
        <w:t>Olli: 80,5h</w:t>
      </w:r>
    </w:p>
    <w:p w:rsidR="000727C6" w:rsidRDefault="000727C6" w:rsidP="00431DD3">
      <w:pPr>
        <w:pStyle w:val="BodyText"/>
      </w:pPr>
      <w:r>
        <w:t>Miika: 78,5h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t xml:space="preserve">Vaikka taulukosta 1 voisi olettaa projektin varsinaisen työn alkaneen vasta viime hetkellä, näin ei kuitenkaan ole. Todellisuudessa </w:t>
      </w:r>
      <w:r w:rsidR="00201E2A">
        <w:t>teimme</w:t>
      </w:r>
      <w:r>
        <w:t xml:space="preserve"> projektia suhteellisen 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6" w:name="_Toc417818370"/>
      <w:bookmarkStart w:id="17" w:name="_Toc436244409"/>
      <w:r>
        <w:lastRenderedPageBreak/>
        <w:t>Alkuperäisen- ja toteutuneen vertailua</w:t>
      </w:r>
      <w:bookmarkEnd w:id="16"/>
      <w:bookmarkEnd w:id="17"/>
    </w:p>
    <w:p w:rsidR="000727C6" w:rsidRDefault="000727C6" w:rsidP="000727C6">
      <w:pPr>
        <w:pStyle w:val="Heading2"/>
        <w:keepLines w:val="0"/>
        <w:spacing w:after="60"/>
      </w:pPr>
      <w:bookmarkStart w:id="18" w:name="_Toc417818371"/>
      <w:bookmarkStart w:id="19" w:name="_Toc436244410"/>
      <w:r>
        <w:t>Alkuperäinen- ja toteutunut UML- kaavio</w:t>
      </w:r>
      <w:bookmarkEnd w:id="18"/>
      <w:bookmarkEnd w:id="19"/>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lastRenderedPageBreak/>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0" w:name="_Toc417818372"/>
      <w:bookmarkStart w:id="21" w:name="_Toc436244411"/>
      <w:r>
        <w:t>Alkuperäinen kenttä ja toteutuneet kentät</w:t>
      </w:r>
      <w:bookmarkEnd w:id="20"/>
      <w:bookmarkEnd w:id="21"/>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2" w:name="_Toc417818373"/>
      <w:bookmarkStart w:id="23" w:name="_Toc436244412"/>
      <w:r>
        <w:t>Suunniteltu ja toteutunut valikko</w:t>
      </w:r>
      <w:bookmarkEnd w:id="22"/>
      <w:bookmarkEnd w:id="23"/>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4" w:name="_Toc417818374"/>
      <w:bookmarkStart w:id="25" w:name="_Toc436244413"/>
      <w:r>
        <w:t>Testaus, ongelmakohdat ja niiden ratkaisut</w:t>
      </w:r>
      <w:bookmarkEnd w:id="24"/>
      <w:bookmarkEnd w:id="25"/>
    </w:p>
    <w:p w:rsidR="000727C6" w:rsidRDefault="000727C6" w:rsidP="00431DD3">
      <w:pPr>
        <w:pStyle w:val="BodyText"/>
      </w:pPr>
      <w:r w:rsidRPr="00431DD3">
        <w:rPr>
          <w:rStyle w:val="BodyTextChar"/>
        </w:rPr>
        <w:t>Vaikka testasimme peliä aina kun lisäsimme siihen jotain uutta, ei ongelmakohdilta vältytty. Varsinkin projektin loppuvaiheessa testasimme peliä jatkuvasti, jotta löytäisimme mahdolliset virheet pelattavuudesta. Testautimme peliä myös ystävillä, jotta saisimme pelattavuudesta mahdollisimman hyvän. Pieniä virheitä löytyi mutta kor</w:t>
      </w:r>
      <w:r w:rsidR="00B268F6">
        <w:rPr>
          <w:rStyle w:val="BodyTextChar"/>
        </w:rPr>
        <w:t>jasimme jokaisen minkä löysimme</w:t>
      </w:r>
      <w:r>
        <w:t xml:space="preserve">. Tästä huolimatta collissionissa oli vielä virhe, jota metsästettiin debuggerin kanssa. Virhe ei ollut sama vaan osoittautui, että </w:t>
      </w:r>
      <w:r>
        <w:lastRenderedPageBreak/>
        <w:t xml:space="preserve">palikan sivuseinät olivat yhden pikselin liian korkealla, mikä sai hahmon välillä pysähtymään tasaisella. Pienempään ongelmakohtaan törmäsimme </w:t>
      </w:r>
      <w:r w:rsidR="00776F5A">
        <w:t>hyppy osui collisioniin, sillä siirtymän aika satunnaisesti saattoi nousta puolet suurempaan kuin normaalisti..</w:t>
      </w:r>
    </w:p>
    <w:p w:rsidR="000727C6" w:rsidRPr="000C337C" w:rsidRDefault="000727C6" w:rsidP="000727C6">
      <w:pPr>
        <w:pStyle w:val="Heading1"/>
        <w:keepLines w:val="0"/>
        <w:spacing w:after="60"/>
        <w:ind w:left="432" w:hanging="432"/>
      </w:pPr>
      <w:bookmarkStart w:id="26" w:name="_Toc417818375"/>
      <w:bookmarkStart w:id="27" w:name="_Toc436244414"/>
      <w:r>
        <w:t>Itsearviointi projektista</w:t>
      </w:r>
      <w:bookmarkEnd w:id="26"/>
      <w:bookmarkEnd w:id="27"/>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w:t>
      </w:r>
      <w:r w:rsidR="00A607B0">
        <w:t xml:space="preserve"> tyytyväisiä</w:t>
      </w:r>
      <w:bookmarkStart w:id="28" w:name="_GoBack"/>
      <w:bookmarkEnd w:id="28"/>
      <w:r w:rsidR="000727C6">
        <w:t>,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9A9" w:rsidRDefault="004639A9" w:rsidP="00971213">
      <w:pPr>
        <w:spacing w:after="0" w:line="240" w:lineRule="auto"/>
      </w:pPr>
      <w:r>
        <w:separator/>
      </w:r>
    </w:p>
  </w:endnote>
  <w:endnote w:type="continuationSeparator" w:id="0">
    <w:p w:rsidR="004639A9" w:rsidRDefault="004639A9"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4639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463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9A9" w:rsidRDefault="004639A9" w:rsidP="00971213">
      <w:pPr>
        <w:spacing w:after="0" w:line="240" w:lineRule="auto"/>
      </w:pPr>
      <w:r>
        <w:separator/>
      </w:r>
    </w:p>
  </w:footnote>
  <w:footnote w:type="continuationSeparator" w:id="0">
    <w:p w:rsidR="004639A9" w:rsidRDefault="004639A9"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4639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A607B0">
          <w:rPr>
            <w:noProof/>
          </w:rPr>
          <w:t>11</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4639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C1E73"/>
    <w:rsid w:val="000C6FCE"/>
    <w:rsid w:val="000E2D8F"/>
    <w:rsid w:val="000F1A05"/>
    <w:rsid w:val="001354F9"/>
    <w:rsid w:val="001A4A12"/>
    <w:rsid w:val="001D0BCD"/>
    <w:rsid w:val="001D7729"/>
    <w:rsid w:val="001E61D3"/>
    <w:rsid w:val="001F0FA9"/>
    <w:rsid w:val="00201E2A"/>
    <w:rsid w:val="00216AFC"/>
    <w:rsid w:val="002536BE"/>
    <w:rsid w:val="00267628"/>
    <w:rsid w:val="00285328"/>
    <w:rsid w:val="002D794A"/>
    <w:rsid w:val="002E21B0"/>
    <w:rsid w:val="002E389E"/>
    <w:rsid w:val="003352B9"/>
    <w:rsid w:val="003402BA"/>
    <w:rsid w:val="00347BA3"/>
    <w:rsid w:val="00364451"/>
    <w:rsid w:val="00367A50"/>
    <w:rsid w:val="00381F28"/>
    <w:rsid w:val="003B13C4"/>
    <w:rsid w:val="003F4BAC"/>
    <w:rsid w:val="00421D5C"/>
    <w:rsid w:val="00431DD3"/>
    <w:rsid w:val="00435484"/>
    <w:rsid w:val="004639A9"/>
    <w:rsid w:val="0047186F"/>
    <w:rsid w:val="004A3287"/>
    <w:rsid w:val="005966C6"/>
    <w:rsid w:val="005A64DD"/>
    <w:rsid w:val="005B47DB"/>
    <w:rsid w:val="005D3297"/>
    <w:rsid w:val="006343C1"/>
    <w:rsid w:val="00660481"/>
    <w:rsid w:val="00680DE0"/>
    <w:rsid w:val="006B5C95"/>
    <w:rsid w:val="006D0382"/>
    <w:rsid w:val="006F3F6D"/>
    <w:rsid w:val="0070244B"/>
    <w:rsid w:val="00732344"/>
    <w:rsid w:val="00756A82"/>
    <w:rsid w:val="00776F5A"/>
    <w:rsid w:val="00793EA6"/>
    <w:rsid w:val="007A67A3"/>
    <w:rsid w:val="007A764C"/>
    <w:rsid w:val="007E78E5"/>
    <w:rsid w:val="008011CE"/>
    <w:rsid w:val="00807D8B"/>
    <w:rsid w:val="0081793A"/>
    <w:rsid w:val="00841767"/>
    <w:rsid w:val="00886DF2"/>
    <w:rsid w:val="0089150A"/>
    <w:rsid w:val="008B2C97"/>
    <w:rsid w:val="008D5325"/>
    <w:rsid w:val="008E02D0"/>
    <w:rsid w:val="009107E8"/>
    <w:rsid w:val="00912C0B"/>
    <w:rsid w:val="009450D0"/>
    <w:rsid w:val="00971213"/>
    <w:rsid w:val="009777B2"/>
    <w:rsid w:val="00983FE7"/>
    <w:rsid w:val="00A12DC4"/>
    <w:rsid w:val="00A607B0"/>
    <w:rsid w:val="00A63C70"/>
    <w:rsid w:val="00A65B43"/>
    <w:rsid w:val="00A7615E"/>
    <w:rsid w:val="00A90DD7"/>
    <w:rsid w:val="00A97E36"/>
    <w:rsid w:val="00AB5999"/>
    <w:rsid w:val="00AD481A"/>
    <w:rsid w:val="00AE03A2"/>
    <w:rsid w:val="00AF36ED"/>
    <w:rsid w:val="00AF53B4"/>
    <w:rsid w:val="00B23796"/>
    <w:rsid w:val="00B268F6"/>
    <w:rsid w:val="00B56092"/>
    <w:rsid w:val="00B751EB"/>
    <w:rsid w:val="00B83CF4"/>
    <w:rsid w:val="00B84A60"/>
    <w:rsid w:val="00BC769B"/>
    <w:rsid w:val="00BD1974"/>
    <w:rsid w:val="00C15DAC"/>
    <w:rsid w:val="00C24DE2"/>
    <w:rsid w:val="00C53BE3"/>
    <w:rsid w:val="00C56481"/>
    <w:rsid w:val="00C74CE3"/>
    <w:rsid w:val="00C93D15"/>
    <w:rsid w:val="00CA7155"/>
    <w:rsid w:val="00CE1979"/>
    <w:rsid w:val="00CF3D0A"/>
    <w:rsid w:val="00DA16B2"/>
    <w:rsid w:val="00DB02FD"/>
    <w:rsid w:val="00DD11BC"/>
    <w:rsid w:val="00E0507A"/>
    <w:rsid w:val="00E31206"/>
    <w:rsid w:val="00E32745"/>
    <w:rsid w:val="00E3635B"/>
    <w:rsid w:val="00E37018"/>
    <w:rsid w:val="00E82055"/>
    <w:rsid w:val="00EC52D4"/>
    <w:rsid w:val="00ED4312"/>
    <w:rsid w:val="00EE5146"/>
    <w:rsid w:val="00EE6F67"/>
    <w:rsid w:val="00EF1036"/>
    <w:rsid w:val="00F03D51"/>
    <w:rsid w:val="00F05376"/>
    <w:rsid w:val="00F05652"/>
    <w:rsid w:val="00F26B1D"/>
    <w:rsid w:val="00F47F6F"/>
    <w:rsid w:val="00F7607B"/>
    <w:rsid w:val="00F96898"/>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4C904-4F22-48B8-AADF-C2B548DA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70</TotalTime>
  <Pages>13</Pages>
  <Words>901</Words>
  <Characters>7305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8190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Olli Nissinen</cp:lastModifiedBy>
  <cp:revision>91</cp:revision>
  <dcterms:created xsi:type="dcterms:W3CDTF">2015-04-26T13:35:00Z</dcterms:created>
  <dcterms:modified xsi:type="dcterms:W3CDTF">2015-12-05T10:11:00Z</dcterms:modified>
</cp:coreProperties>
</file>