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Default="00F05652" w:rsidP="00F05652">
      <w:pPr>
        <w:pStyle w:val="KansiLehti"/>
      </w:pPr>
    </w:p>
    <w:p w:rsidR="00F05652" w:rsidRPr="001C60EC" w:rsidRDefault="00F05652" w:rsidP="00F05652">
      <w:pPr>
        <w:pStyle w:val="KansiLehti"/>
      </w:pPr>
    </w:p>
    <w:p w:rsidR="00216AFC" w:rsidRPr="00976AE8" w:rsidRDefault="000727C6" w:rsidP="00216AFC">
      <w:pPr>
        <w:pStyle w:val="Calibri26"/>
        <w:jc w:val="center"/>
        <w:rPr>
          <w:b/>
        </w:rPr>
      </w:pPr>
      <w:r>
        <w:rPr>
          <w:b/>
        </w:rPr>
        <w:t>Mr. Glass</w:t>
      </w:r>
    </w:p>
    <w:p w:rsidR="00216AFC" w:rsidRPr="00976AE8" w:rsidRDefault="00216AFC" w:rsidP="00216AFC">
      <w:pPr>
        <w:pStyle w:val="KansiLehti"/>
        <w:rPr>
          <w:b/>
        </w:rPr>
      </w:pPr>
    </w:p>
    <w:p w:rsidR="00216AFC" w:rsidRPr="00976AE8" w:rsidRDefault="00216AFC" w:rsidP="00216AFC">
      <w:pPr>
        <w:pStyle w:val="KansiLehti"/>
      </w:pPr>
    </w:p>
    <w:p w:rsidR="00216AFC" w:rsidRPr="004145C6" w:rsidRDefault="000727C6" w:rsidP="00216AFC">
      <w:pPr>
        <w:pStyle w:val="Calibri22"/>
        <w:jc w:val="center"/>
      </w:pPr>
      <w:r>
        <w:t>Olio-ohjelmointi 1</w:t>
      </w:r>
    </w:p>
    <w:p w:rsidR="00216AFC" w:rsidRDefault="00216AFC" w:rsidP="00216AFC">
      <w:pPr>
        <w:pStyle w:val="KansiLehti"/>
      </w:pPr>
    </w:p>
    <w:p w:rsidR="00216AFC" w:rsidRPr="000A6C17" w:rsidRDefault="00216AFC" w:rsidP="00216AFC">
      <w:pPr>
        <w:pStyle w:val="KansiLehti"/>
      </w:pPr>
    </w:p>
    <w:p w:rsidR="00216AFC" w:rsidRPr="000A6C17" w:rsidRDefault="00216AFC" w:rsidP="00216AFC">
      <w:pPr>
        <w:pStyle w:val="KansiLehti"/>
      </w:pPr>
    </w:p>
    <w:p w:rsidR="00216AFC" w:rsidRDefault="000727C6" w:rsidP="00216AFC">
      <w:pPr>
        <w:pStyle w:val="Calibri18"/>
        <w:jc w:val="center"/>
      </w:pPr>
      <w:r>
        <w:t>Olli Nissinen H8593</w:t>
      </w:r>
    </w:p>
    <w:p w:rsidR="000727C6" w:rsidRPr="004145C6" w:rsidRDefault="000727C6" w:rsidP="00216AFC">
      <w:pPr>
        <w:pStyle w:val="Calibri18"/>
        <w:jc w:val="center"/>
      </w:pPr>
      <w:r>
        <w:t>Miika Avela H4211</w:t>
      </w:r>
    </w:p>
    <w:p w:rsidR="00216AFC" w:rsidRDefault="00216AFC" w:rsidP="00216AFC">
      <w:pPr>
        <w:pStyle w:val="KansiLehti"/>
      </w:pPr>
    </w:p>
    <w:p w:rsidR="00216AFC" w:rsidRDefault="00216AFC" w:rsidP="00216AFC">
      <w:pPr>
        <w:pStyle w:val="KansiLehti"/>
      </w:pPr>
    </w:p>
    <w:p w:rsidR="00216AFC" w:rsidRDefault="00216AFC" w:rsidP="00216AFC">
      <w:pPr>
        <w:pStyle w:val="KansiLehti"/>
      </w:pPr>
    </w:p>
    <w:p w:rsidR="00216AFC" w:rsidRPr="000A6C17" w:rsidRDefault="00216AFC" w:rsidP="00216AFC">
      <w:pPr>
        <w:pStyle w:val="KansiLehti"/>
      </w:pPr>
    </w:p>
    <w:p w:rsidR="00216AFC" w:rsidRPr="000A6C17" w:rsidRDefault="00216AFC" w:rsidP="00216AFC">
      <w:pPr>
        <w:pStyle w:val="lainaus"/>
      </w:pPr>
    </w:p>
    <w:p w:rsidR="000727C6" w:rsidRPr="004145C6" w:rsidRDefault="000727C6" w:rsidP="000727C6">
      <w:pPr>
        <w:pStyle w:val="Calibri16"/>
        <w:jc w:val="center"/>
      </w:pPr>
      <w:r>
        <w:t>Dokumentointi</w:t>
      </w:r>
    </w:p>
    <w:p w:rsidR="000727C6" w:rsidRPr="004145C6" w:rsidRDefault="000727C6" w:rsidP="000727C6">
      <w:pPr>
        <w:pStyle w:val="Calibri16"/>
        <w:jc w:val="center"/>
      </w:pPr>
      <w:r>
        <w:t>4/2015</w:t>
      </w:r>
    </w:p>
    <w:p w:rsidR="00216AFC" w:rsidRDefault="00216AFC" w:rsidP="00216AFC">
      <w:pPr>
        <w:pStyle w:val="KansiLehti"/>
      </w:pPr>
    </w:p>
    <w:p w:rsidR="00216AFC" w:rsidRDefault="00216AFC" w:rsidP="00216AFC">
      <w:pPr>
        <w:pStyle w:val="KansiLehti"/>
      </w:pPr>
    </w:p>
    <w:p w:rsidR="00216AFC" w:rsidRDefault="00216AFC" w:rsidP="00216AFC">
      <w:pPr>
        <w:pStyle w:val="KansiLehti"/>
      </w:pPr>
    </w:p>
    <w:p w:rsidR="00216AFC" w:rsidRDefault="00216AFC" w:rsidP="00216AFC">
      <w:pPr>
        <w:pStyle w:val="KansiLehti"/>
      </w:pPr>
    </w:p>
    <w:p w:rsidR="00216AFC" w:rsidRPr="000A6C17" w:rsidRDefault="00216AFC" w:rsidP="00216AFC">
      <w:pPr>
        <w:pStyle w:val="KansiLehti"/>
      </w:pPr>
    </w:p>
    <w:p w:rsidR="00216AFC" w:rsidRPr="001117A2" w:rsidRDefault="00216AFC" w:rsidP="00216AFC">
      <w:pPr>
        <w:pStyle w:val="Calibri14"/>
        <w:jc w:val="center"/>
      </w:pPr>
      <w:r>
        <w:rPr>
          <w:noProof/>
        </w:rPr>
        <w:drawing>
          <wp:anchor distT="0" distB="0" distL="114300" distR="114300" simplePos="0" relativeHeight="251659264" behindDoc="0" locked="0" layoutInCell="1" allowOverlap="1" wp14:anchorId="004053D8" wp14:editId="3EDD3161">
            <wp:simplePos x="0" y="0"/>
            <wp:positionH relativeFrom="column">
              <wp:posOffset>1356995</wp:posOffset>
            </wp:positionH>
            <wp:positionV relativeFrom="paragraph">
              <wp:posOffset>7429500</wp:posOffset>
            </wp:positionV>
            <wp:extent cx="2643505" cy="1373505"/>
            <wp:effectExtent l="0" t="0" r="444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3505" cy="1373505"/>
                    </a:xfrm>
                    <a:prstGeom prst="rect">
                      <a:avLst/>
                    </a:prstGeom>
                    <a:noFill/>
                    <a:ln>
                      <a:noFill/>
                    </a:ln>
                  </pic:spPr>
                </pic:pic>
              </a:graphicData>
            </a:graphic>
            <wp14:sizeRelH relativeFrom="page">
              <wp14:pctWidth>0</wp14:pctWidth>
            </wp14:sizeRelH>
            <wp14:sizeRelV relativeFrom="page">
              <wp14:pctHeight>0</wp14:pctHeight>
            </wp14:sizeRelV>
          </wp:anchor>
        </w:drawing>
      </w:r>
      <w:r>
        <w:t>Ohjelmistotekniikan koulutusohjelma</w:t>
      </w:r>
    </w:p>
    <w:p w:rsidR="00971213" w:rsidRDefault="00216AFC" w:rsidP="00216AFC">
      <w:pPr>
        <w:pStyle w:val="Calibri14"/>
        <w:jc w:val="center"/>
        <w:sectPr w:rsidR="00971213" w:rsidSect="00216AFC">
          <w:headerReference w:type="default" r:id="rId9"/>
          <w:footerReference w:type="default" r:id="rId10"/>
          <w:pgSz w:w="11906" w:h="16838"/>
          <w:pgMar w:top="1134" w:right="1134" w:bottom="1134" w:left="1134" w:header="709" w:footer="709" w:gutter="0"/>
          <w:cols w:space="708"/>
          <w:docGrid w:linePitch="360"/>
        </w:sectPr>
      </w:pPr>
      <w:r w:rsidRPr="00E20FC1">
        <w:rPr>
          <w:noProof/>
        </w:rPr>
        <w:drawing>
          <wp:anchor distT="0" distB="0" distL="114300" distR="114300" simplePos="0" relativeHeight="251660288" behindDoc="0" locked="0" layoutInCell="1" allowOverlap="1" wp14:anchorId="46BC1AA6" wp14:editId="39573450">
            <wp:simplePos x="0" y="0"/>
            <wp:positionH relativeFrom="column">
              <wp:posOffset>1356995</wp:posOffset>
            </wp:positionH>
            <wp:positionV relativeFrom="paragraph">
              <wp:posOffset>7429500</wp:posOffset>
            </wp:positionV>
            <wp:extent cx="2643505" cy="1373505"/>
            <wp:effectExtent l="0" t="0" r="444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3505" cy="13735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20FC1">
        <w:t>Tekniikan ja liikenteen ala</w:t>
      </w:r>
    </w:p>
    <w:p w:rsidR="00216AFC" w:rsidRPr="00E20FC1" w:rsidRDefault="00216AFC" w:rsidP="00216AFC">
      <w:pPr>
        <w:pStyle w:val="KansiLehti"/>
        <w:jc w:val="left"/>
      </w:pPr>
    </w:p>
    <w:sdt>
      <w:sdtPr>
        <w:rPr>
          <w:rFonts w:asciiTheme="minorHAnsi" w:eastAsiaTheme="minorHAnsi" w:hAnsiTheme="minorHAnsi" w:cstheme="minorBidi"/>
          <w:b w:val="0"/>
          <w:color w:val="auto"/>
          <w:sz w:val="24"/>
          <w:szCs w:val="22"/>
        </w:rPr>
        <w:id w:val="2136683423"/>
        <w:docPartObj>
          <w:docPartGallery w:val="Table of Contents"/>
          <w:docPartUnique/>
        </w:docPartObj>
      </w:sdtPr>
      <w:sdtEndPr>
        <w:rPr>
          <w:bCs/>
          <w:noProof/>
        </w:rPr>
      </w:sdtEndPr>
      <w:sdtContent>
        <w:p w:rsidR="00216AFC" w:rsidRPr="008E3DCE" w:rsidRDefault="00216AFC" w:rsidP="00216AFC">
          <w:pPr>
            <w:pStyle w:val="TOCHeading"/>
          </w:pPr>
          <w:r>
            <w:t>Sisällysluettelo</w:t>
          </w:r>
        </w:p>
        <w:p w:rsidR="00A90DD7" w:rsidRDefault="00216AFC">
          <w:pPr>
            <w:pStyle w:val="TOC1"/>
            <w:tabs>
              <w:tab w:val="left" w:pos="482"/>
              <w:tab w:val="right" w:leader="dot" w:pos="8324"/>
            </w:tabs>
            <w:rPr>
              <w:rFonts w:eastAsiaTheme="minorEastAsia"/>
              <w:b w:val="0"/>
              <w:noProof/>
              <w:sz w:val="22"/>
              <w:lang w:eastAsia="fi-FI"/>
            </w:rPr>
          </w:pPr>
          <w:r>
            <w:fldChar w:fldCharType="begin"/>
          </w:r>
          <w:r>
            <w:instrText xml:space="preserve"> TOC \o "1-3" \h \z \u </w:instrText>
          </w:r>
          <w:r>
            <w:fldChar w:fldCharType="separate"/>
          </w:r>
          <w:hyperlink w:anchor="_Toc436244400" w:history="1">
            <w:r w:rsidR="00A90DD7" w:rsidRPr="00296168">
              <w:rPr>
                <w:rStyle w:val="Hyperlink"/>
                <w:noProof/>
              </w:rPr>
              <w:t>1</w:t>
            </w:r>
            <w:r w:rsidR="00A90DD7">
              <w:rPr>
                <w:rFonts w:eastAsiaTheme="minorEastAsia"/>
                <w:b w:val="0"/>
                <w:noProof/>
                <w:sz w:val="22"/>
                <w:lang w:eastAsia="fi-FI"/>
              </w:rPr>
              <w:tab/>
            </w:r>
            <w:r w:rsidR="00A90DD7" w:rsidRPr="00296168">
              <w:rPr>
                <w:rStyle w:val="Hyperlink"/>
                <w:noProof/>
              </w:rPr>
              <w:t>Yleiskuvaus</w:t>
            </w:r>
            <w:r w:rsidR="00A90DD7">
              <w:rPr>
                <w:noProof/>
                <w:webHidden/>
              </w:rPr>
              <w:tab/>
            </w:r>
            <w:r w:rsidR="00A90DD7">
              <w:rPr>
                <w:noProof/>
                <w:webHidden/>
              </w:rPr>
              <w:fldChar w:fldCharType="begin"/>
            </w:r>
            <w:r w:rsidR="00A90DD7">
              <w:rPr>
                <w:noProof/>
                <w:webHidden/>
              </w:rPr>
              <w:instrText xml:space="preserve"> PAGEREF _Toc436244400 \h </w:instrText>
            </w:r>
            <w:r w:rsidR="00A90DD7">
              <w:rPr>
                <w:noProof/>
                <w:webHidden/>
              </w:rPr>
            </w:r>
            <w:r w:rsidR="00A90DD7">
              <w:rPr>
                <w:noProof/>
                <w:webHidden/>
              </w:rPr>
              <w:fldChar w:fldCharType="separate"/>
            </w:r>
            <w:r w:rsidR="00A90DD7">
              <w:rPr>
                <w:noProof/>
                <w:webHidden/>
              </w:rPr>
              <w:t>2</w:t>
            </w:r>
            <w:r w:rsidR="00A90DD7">
              <w:rPr>
                <w:noProof/>
                <w:webHidden/>
              </w:rPr>
              <w:fldChar w:fldCharType="end"/>
            </w:r>
          </w:hyperlink>
        </w:p>
        <w:p w:rsidR="00A90DD7" w:rsidRDefault="00F33103">
          <w:pPr>
            <w:pStyle w:val="TOC2"/>
            <w:tabs>
              <w:tab w:val="left" w:pos="880"/>
              <w:tab w:val="right" w:leader="dot" w:pos="8324"/>
            </w:tabs>
            <w:rPr>
              <w:rFonts w:eastAsiaTheme="minorEastAsia"/>
              <w:noProof/>
              <w:sz w:val="22"/>
              <w:lang w:eastAsia="fi-FI"/>
            </w:rPr>
          </w:pPr>
          <w:hyperlink w:anchor="_Toc436244401" w:history="1">
            <w:r w:rsidR="00A90DD7" w:rsidRPr="00296168">
              <w:rPr>
                <w:rStyle w:val="Hyperlink"/>
                <w:noProof/>
              </w:rPr>
              <w:t>1.1</w:t>
            </w:r>
            <w:r w:rsidR="00A90DD7">
              <w:rPr>
                <w:rFonts w:eastAsiaTheme="minorEastAsia"/>
                <w:noProof/>
                <w:sz w:val="22"/>
                <w:lang w:eastAsia="fi-FI"/>
              </w:rPr>
              <w:tab/>
            </w:r>
            <w:r w:rsidR="00A90DD7" w:rsidRPr="00296168">
              <w:rPr>
                <w:rStyle w:val="Hyperlink"/>
                <w:noProof/>
              </w:rPr>
              <w:t>Projektin kuvaus ja toimeksianto</w:t>
            </w:r>
            <w:r w:rsidR="00A90DD7">
              <w:rPr>
                <w:noProof/>
                <w:webHidden/>
              </w:rPr>
              <w:tab/>
            </w:r>
            <w:r w:rsidR="00A90DD7">
              <w:rPr>
                <w:noProof/>
                <w:webHidden/>
              </w:rPr>
              <w:fldChar w:fldCharType="begin"/>
            </w:r>
            <w:r w:rsidR="00A90DD7">
              <w:rPr>
                <w:noProof/>
                <w:webHidden/>
              </w:rPr>
              <w:instrText xml:space="preserve"> PAGEREF _Toc436244401 \h </w:instrText>
            </w:r>
            <w:r w:rsidR="00A90DD7">
              <w:rPr>
                <w:noProof/>
                <w:webHidden/>
              </w:rPr>
            </w:r>
            <w:r w:rsidR="00A90DD7">
              <w:rPr>
                <w:noProof/>
                <w:webHidden/>
              </w:rPr>
              <w:fldChar w:fldCharType="separate"/>
            </w:r>
            <w:r w:rsidR="00A90DD7">
              <w:rPr>
                <w:noProof/>
                <w:webHidden/>
              </w:rPr>
              <w:t>2</w:t>
            </w:r>
            <w:r w:rsidR="00A90DD7">
              <w:rPr>
                <w:noProof/>
                <w:webHidden/>
              </w:rPr>
              <w:fldChar w:fldCharType="end"/>
            </w:r>
          </w:hyperlink>
        </w:p>
        <w:p w:rsidR="00A90DD7" w:rsidRDefault="00F33103">
          <w:pPr>
            <w:pStyle w:val="TOC2"/>
            <w:tabs>
              <w:tab w:val="left" w:pos="880"/>
              <w:tab w:val="right" w:leader="dot" w:pos="8324"/>
            </w:tabs>
            <w:rPr>
              <w:rFonts w:eastAsiaTheme="minorEastAsia"/>
              <w:noProof/>
              <w:sz w:val="22"/>
              <w:lang w:eastAsia="fi-FI"/>
            </w:rPr>
          </w:pPr>
          <w:hyperlink w:anchor="_Toc436244402" w:history="1">
            <w:r w:rsidR="00A90DD7" w:rsidRPr="00296168">
              <w:rPr>
                <w:rStyle w:val="Hyperlink"/>
                <w:noProof/>
              </w:rPr>
              <w:t>1.2</w:t>
            </w:r>
            <w:r w:rsidR="00A90DD7">
              <w:rPr>
                <w:rFonts w:eastAsiaTheme="minorEastAsia"/>
                <w:noProof/>
                <w:sz w:val="22"/>
                <w:lang w:eastAsia="fi-FI"/>
              </w:rPr>
              <w:tab/>
            </w:r>
            <w:r w:rsidR="00A90DD7" w:rsidRPr="00296168">
              <w:rPr>
                <w:rStyle w:val="Hyperlink"/>
                <w:noProof/>
              </w:rPr>
              <w:t>Pelin kuvaus</w:t>
            </w:r>
            <w:r w:rsidR="00A90DD7">
              <w:rPr>
                <w:noProof/>
                <w:webHidden/>
              </w:rPr>
              <w:tab/>
            </w:r>
            <w:r w:rsidR="00A90DD7">
              <w:rPr>
                <w:noProof/>
                <w:webHidden/>
              </w:rPr>
              <w:fldChar w:fldCharType="begin"/>
            </w:r>
            <w:r w:rsidR="00A90DD7">
              <w:rPr>
                <w:noProof/>
                <w:webHidden/>
              </w:rPr>
              <w:instrText xml:space="preserve"> PAGEREF _Toc436244402 \h </w:instrText>
            </w:r>
            <w:r w:rsidR="00A90DD7">
              <w:rPr>
                <w:noProof/>
                <w:webHidden/>
              </w:rPr>
            </w:r>
            <w:r w:rsidR="00A90DD7">
              <w:rPr>
                <w:noProof/>
                <w:webHidden/>
              </w:rPr>
              <w:fldChar w:fldCharType="separate"/>
            </w:r>
            <w:r w:rsidR="00A90DD7">
              <w:rPr>
                <w:noProof/>
                <w:webHidden/>
              </w:rPr>
              <w:t>2</w:t>
            </w:r>
            <w:r w:rsidR="00A90DD7">
              <w:rPr>
                <w:noProof/>
                <w:webHidden/>
              </w:rPr>
              <w:fldChar w:fldCharType="end"/>
            </w:r>
          </w:hyperlink>
        </w:p>
        <w:p w:rsidR="00A90DD7" w:rsidRDefault="00F33103">
          <w:pPr>
            <w:pStyle w:val="TOC2"/>
            <w:tabs>
              <w:tab w:val="left" w:pos="880"/>
              <w:tab w:val="right" w:leader="dot" w:pos="8324"/>
            </w:tabs>
            <w:rPr>
              <w:rFonts w:eastAsiaTheme="minorEastAsia"/>
              <w:noProof/>
              <w:sz w:val="22"/>
              <w:lang w:eastAsia="fi-FI"/>
            </w:rPr>
          </w:pPr>
          <w:hyperlink w:anchor="_Toc436244403" w:history="1">
            <w:r w:rsidR="00A90DD7" w:rsidRPr="00296168">
              <w:rPr>
                <w:rStyle w:val="Hyperlink"/>
                <w:noProof/>
              </w:rPr>
              <w:t>1.3</w:t>
            </w:r>
            <w:r w:rsidR="00A90DD7">
              <w:rPr>
                <w:rFonts w:eastAsiaTheme="minorEastAsia"/>
                <w:noProof/>
                <w:sz w:val="22"/>
                <w:lang w:eastAsia="fi-FI"/>
              </w:rPr>
              <w:tab/>
            </w:r>
            <w:r w:rsidR="00A90DD7" w:rsidRPr="00296168">
              <w:rPr>
                <w:rStyle w:val="Hyperlink"/>
                <w:noProof/>
              </w:rPr>
              <w:t>Käytetyt teknologiat</w:t>
            </w:r>
            <w:r w:rsidR="00A90DD7">
              <w:rPr>
                <w:noProof/>
                <w:webHidden/>
              </w:rPr>
              <w:tab/>
            </w:r>
            <w:r w:rsidR="00A90DD7">
              <w:rPr>
                <w:noProof/>
                <w:webHidden/>
              </w:rPr>
              <w:fldChar w:fldCharType="begin"/>
            </w:r>
            <w:r w:rsidR="00A90DD7">
              <w:rPr>
                <w:noProof/>
                <w:webHidden/>
              </w:rPr>
              <w:instrText xml:space="preserve"> PAGEREF _Toc436244403 \h </w:instrText>
            </w:r>
            <w:r w:rsidR="00A90DD7">
              <w:rPr>
                <w:noProof/>
                <w:webHidden/>
              </w:rPr>
            </w:r>
            <w:r w:rsidR="00A90DD7">
              <w:rPr>
                <w:noProof/>
                <w:webHidden/>
              </w:rPr>
              <w:fldChar w:fldCharType="separate"/>
            </w:r>
            <w:r w:rsidR="00A90DD7">
              <w:rPr>
                <w:noProof/>
                <w:webHidden/>
              </w:rPr>
              <w:t>2</w:t>
            </w:r>
            <w:r w:rsidR="00A90DD7">
              <w:rPr>
                <w:noProof/>
                <w:webHidden/>
              </w:rPr>
              <w:fldChar w:fldCharType="end"/>
            </w:r>
          </w:hyperlink>
        </w:p>
        <w:p w:rsidR="00A90DD7" w:rsidRDefault="00F33103">
          <w:pPr>
            <w:pStyle w:val="TOC2"/>
            <w:tabs>
              <w:tab w:val="left" w:pos="880"/>
              <w:tab w:val="right" w:leader="dot" w:pos="8324"/>
            </w:tabs>
            <w:rPr>
              <w:rFonts w:eastAsiaTheme="minorEastAsia"/>
              <w:noProof/>
              <w:sz w:val="22"/>
              <w:lang w:eastAsia="fi-FI"/>
            </w:rPr>
          </w:pPr>
          <w:hyperlink w:anchor="_Toc436244404" w:history="1">
            <w:r w:rsidR="00A90DD7" w:rsidRPr="00296168">
              <w:rPr>
                <w:rStyle w:val="Hyperlink"/>
                <w:noProof/>
              </w:rPr>
              <w:t>1.4</w:t>
            </w:r>
            <w:r w:rsidR="00A90DD7">
              <w:rPr>
                <w:rFonts w:eastAsiaTheme="minorEastAsia"/>
                <w:noProof/>
                <w:sz w:val="22"/>
                <w:lang w:eastAsia="fi-FI"/>
              </w:rPr>
              <w:tab/>
            </w:r>
            <w:r w:rsidR="00A90DD7" w:rsidRPr="00296168">
              <w:rPr>
                <w:rStyle w:val="Hyperlink"/>
                <w:noProof/>
              </w:rPr>
              <w:t>Tekijät</w:t>
            </w:r>
            <w:r w:rsidR="00A90DD7">
              <w:rPr>
                <w:noProof/>
                <w:webHidden/>
              </w:rPr>
              <w:tab/>
            </w:r>
            <w:r w:rsidR="00A90DD7">
              <w:rPr>
                <w:noProof/>
                <w:webHidden/>
              </w:rPr>
              <w:fldChar w:fldCharType="begin"/>
            </w:r>
            <w:r w:rsidR="00A90DD7">
              <w:rPr>
                <w:noProof/>
                <w:webHidden/>
              </w:rPr>
              <w:instrText xml:space="preserve"> PAGEREF _Toc436244404 \h </w:instrText>
            </w:r>
            <w:r w:rsidR="00A90DD7">
              <w:rPr>
                <w:noProof/>
                <w:webHidden/>
              </w:rPr>
            </w:r>
            <w:r w:rsidR="00A90DD7">
              <w:rPr>
                <w:noProof/>
                <w:webHidden/>
              </w:rPr>
              <w:fldChar w:fldCharType="separate"/>
            </w:r>
            <w:r w:rsidR="00A90DD7">
              <w:rPr>
                <w:noProof/>
                <w:webHidden/>
              </w:rPr>
              <w:t>3</w:t>
            </w:r>
            <w:r w:rsidR="00A90DD7">
              <w:rPr>
                <w:noProof/>
                <w:webHidden/>
              </w:rPr>
              <w:fldChar w:fldCharType="end"/>
            </w:r>
          </w:hyperlink>
        </w:p>
        <w:p w:rsidR="00A90DD7" w:rsidRDefault="00F33103">
          <w:pPr>
            <w:pStyle w:val="TOC1"/>
            <w:tabs>
              <w:tab w:val="left" w:pos="482"/>
              <w:tab w:val="right" w:leader="dot" w:pos="8324"/>
            </w:tabs>
            <w:rPr>
              <w:rFonts w:eastAsiaTheme="minorEastAsia"/>
              <w:b w:val="0"/>
              <w:noProof/>
              <w:sz w:val="22"/>
              <w:lang w:eastAsia="fi-FI"/>
            </w:rPr>
          </w:pPr>
          <w:hyperlink w:anchor="_Toc436244405" w:history="1">
            <w:r w:rsidR="00A90DD7" w:rsidRPr="00296168">
              <w:rPr>
                <w:rStyle w:val="Hyperlink"/>
                <w:noProof/>
              </w:rPr>
              <w:t>2</w:t>
            </w:r>
            <w:r w:rsidR="00A90DD7">
              <w:rPr>
                <w:rFonts w:eastAsiaTheme="minorEastAsia"/>
                <w:b w:val="0"/>
                <w:noProof/>
                <w:sz w:val="22"/>
                <w:lang w:eastAsia="fi-FI"/>
              </w:rPr>
              <w:tab/>
            </w:r>
            <w:r w:rsidR="00A90DD7" w:rsidRPr="00296168">
              <w:rPr>
                <w:rStyle w:val="Hyperlink"/>
                <w:noProof/>
              </w:rPr>
              <w:t>Työnjako ja vastuualueet</w:t>
            </w:r>
            <w:r w:rsidR="00A90DD7">
              <w:rPr>
                <w:noProof/>
                <w:webHidden/>
              </w:rPr>
              <w:tab/>
            </w:r>
            <w:r w:rsidR="00A90DD7">
              <w:rPr>
                <w:noProof/>
                <w:webHidden/>
              </w:rPr>
              <w:fldChar w:fldCharType="begin"/>
            </w:r>
            <w:r w:rsidR="00A90DD7">
              <w:rPr>
                <w:noProof/>
                <w:webHidden/>
              </w:rPr>
              <w:instrText xml:space="preserve"> PAGEREF _Toc436244405 \h </w:instrText>
            </w:r>
            <w:r w:rsidR="00A90DD7">
              <w:rPr>
                <w:noProof/>
                <w:webHidden/>
              </w:rPr>
            </w:r>
            <w:r w:rsidR="00A90DD7">
              <w:rPr>
                <w:noProof/>
                <w:webHidden/>
              </w:rPr>
              <w:fldChar w:fldCharType="separate"/>
            </w:r>
            <w:r w:rsidR="00A90DD7">
              <w:rPr>
                <w:noProof/>
                <w:webHidden/>
              </w:rPr>
              <w:t>3</w:t>
            </w:r>
            <w:r w:rsidR="00A90DD7">
              <w:rPr>
                <w:noProof/>
                <w:webHidden/>
              </w:rPr>
              <w:fldChar w:fldCharType="end"/>
            </w:r>
          </w:hyperlink>
        </w:p>
        <w:p w:rsidR="00A90DD7" w:rsidRDefault="00F33103">
          <w:pPr>
            <w:pStyle w:val="TOC1"/>
            <w:tabs>
              <w:tab w:val="left" w:pos="482"/>
              <w:tab w:val="right" w:leader="dot" w:pos="8324"/>
            </w:tabs>
            <w:rPr>
              <w:rFonts w:eastAsiaTheme="minorEastAsia"/>
              <w:b w:val="0"/>
              <w:noProof/>
              <w:sz w:val="22"/>
              <w:lang w:eastAsia="fi-FI"/>
            </w:rPr>
          </w:pPr>
          <w:hyperlink w:anchor="_Toc436244406" w:history="1">
            <w:r w:rsidR="00A90DD7" w:rsidRPr="00296168">
              <w:rPr>
                <w:rStyle w:val="Hyperlink"/>
                <w:noProof/>
              </w:rPr>
              <w:t>3</w:t>
            </w:r>
            <w:r w:rsidR="00A90DD7">
              <w:rPr>
                <w:rFonts w:eastAsiaTheme="minorEastAsia"/>
                <w:b w:val="0"/>
                <w:noProof/>
                <w:sz w:val="22"/>
                <w:lang w:eastAsia="fi-FI"/>
              </w:rPr>
              <w:tab/>
            </w:r>
            <w:r w:rsidR="00A90DD7" w:rsidRPr="00296168">
              <w:rPr>
                <w:rStyle w:val="Hyperlink"/>
                <w:noProof/>
              </w:rPr>
              <w:t>Aikataulu</w:t>
            </w:r>
            <w:r w:rsidR="00A90DD7">
              <w:rPr>
                <w:noProof/>
                <w:webHidden/>
              </w:rPr>
              <w:tab/>
            </w:r>
            <w:r w:rsidR="00A90DD7">
              <w:rPr>
                <w:noProof/>
                <w:webHidden/>
              </w:rPr>
              <w:fldChar w:fldCharType="begin"/>
            </w:r>
            <w:r w:rsidR="00A90DD7">
              <w:rPr>
                <w:noProof/>
                <w:webHidden/>
              </w:rPr>
              <w:instrText xml:space="preserve"> PAGEREF _Toc436244406 \h </w:instrText>
            </w:r>
            <w:r w:rsidR="00A90DD7">
              <w:rPr>
                <w:noProof/>
                <w:webHidden/>
              </w:rPr>
            </w:r>
            <w:r w:rsidR="00A90DD7">
              <w:rPr>
                <w:noProof/>
                <w:webHidden/>
              </w:rPr>
              <w:fldChar w:fldCharType="separate"/>
            </w:r>
            <w:r w:rsidR="00A90DD7">
              <w:rPr>
                <w:noProof/>
                <w:webHidden/>
              </w:rPr>
              <w:t>4</w:t>
            </w:r>
            <w:r w:rsidR="00A90DD7">
              <w:rPr>
                <w:noProof/>
                <w:webHidden/>
              </w:rPr>
              <w:fldChar w:fldCharType="end"/>
            </w:r>
          </w:hyperlink>
        </w:p>
        <w:p w:rsidR="00A90DD7" w:rsidRDefault="00F33103">
          <w:pPr>
            <w:pStyle w:val="TOC2"/>
            <w:tabs>
              <w:tab w:val="left" w:pos="880"/>
              <w:tab w:val="right" w:leader="dot" w:pos="8324"/>
            </w:tabs>
            <w:rPr>
              <w:rFonts w:eastAsiaTheme="minorEastAsia"/>
              <w:noProof/>
              <w:sz w:val="22"/>
              <w:lang w:eastAsia="fi-FI"/>
            </w:rPr>
          </w:pPr>
          <w:hyperlink w:anchor="_Toc436244407" w:history="1">
            <w:r w:rsidR="00A90DD7" w:rsidRPr="00296168">
              <w:rPr>
                <w:rStyle w:val="Hyperlink"/>
                <w:noProof/>
              </w:rPr>
              <w:t>3.1</w:t>
            </w:r>
            <w:r w:rsidR="00A90DD7">
              <w:rPr>
                <w:rFonts w:eastAsiaTheme="minorEastAsia"/>
                <w:noProof/>
                <w:sz w:val="22"/>
                <w:lang w:eastAsia="fi-FI"/>
              </w:rPr>
              <w:tab/>
            </w:r>
            <w:r w:rsidR="00A90DD7" w:rsidRPr="00296168">
              <w:rPr>
                <w:rStyle w:val="Hyperlink"/>
                <w:noProof/>
              </w:rPr>
              <w:t>Suunniteltu ajankäyttö</w:t>
            </w:r>
            <w:r w:rsidR="00A90DD7">
              <w:rPr>
                <w:noProof/>
                <w:webHidden/>
              </w:rPr>
              <w:tab/>
            </w:r>
            <w:r w:rsidR="00A90DD7">
              <w:rPr>
                <w:noProof/>
                <w:webHidden/>
              </w:rPr>
              <w:fldChar w:fldCharType="begin"/>
            </w:r>
            <w:r w:rsidR="00A90DD7">
              <w:rPr>
                <w:noProof/>
                <w:webHidden/>
              </w:rPr>
              <w:instrText xml:space="preserve"> PAGEREF _Toc436244407 \h </w:instrText>
            </w:r>
            <w:r w:rsidR="00A90DD7">
              <w:rPr>
                <w:noProof/>
                <w:webHidden/>
              </w:rPr>
            </w:r>
            <w:r w:rsidR="00A90DD7">
              <w:rPr>
                <w:noProof/>
                <w:webHidden/>
              </w:rPr>
              <w:fldChar w:fldCharType="separate"/>
            </w:r>
            <w:r w:rsidR="00A90DD7">
              <w:rPr>
                <w:noProof/>
                <w:webHidden/>
              </w:rPr>
              <w:t>4</w:t>
            </w:r>
            <w:r w:rsidR="00A90DD7">
              <w:rPr>
                <w:noProof/>
                <w:webHidden/>
              </w:rPr>
              <w:fldChar w:fldCharType="end"/>
            </w:r>
          </w:hyperlink>
        </w:p>
        <w:p w:rsidR="00A90DD7" w:rsidRDefault="00F33103">
          <w:pPr>
            <w:pStyle w:val="TOC2"/>
            <w:tabs>
              <w:tab w:val="left" w:pos="880"/>
              <w:tab w:val="right" w:leader="dot" w:pos="8324"/>
            </w:tabs>
            <w:rPr>
              <w:rFonts w:eastAsiaTheme="minorEastAsia"/>
              <w:noProof/>
              <w:sz w:val="22"/>
              <w:lang w:eastAsia="fi-FI"/>
            </w:rPr>
          </w:pPr>
          <w:hyperlink w:anchor="_Toc436244408" w:history="1">
            <w:r w:rsidR="00A90DD7" w:rsidRPr="00296168">
              <w:rPr>
                <w:rStyle w:val="Hyperlink"/>
                <w:noProof/>
              </w:rPr>
              <w:t>3.2</w:t>
            </w:r>
            <w:r w:rsidR="00A90DD7">
              <w:rPr>
                <w:rFonts w:eastAsiaTheme="minorEastAsia"/>
                <w:noProof/>
                <w:sz w:val="22"/>
                <w:lang w:eastAsia="fi-FI"/>
              </w:rPr>
              <w:tab/>
            </w:r>
            <w:r w:rsidR="00A90DD7" w:rsidRPr="00296168">
              <w:rPr>
                <w:rStyle w:val="Hyperlink"/>
                <w:noProof/>
              </w:rPr>
              <w:t>Toteutunut ajankäyttö</w:t>
            </w:r>
            <w:r w:rsidR="00A90DD7">
              <w:rPr>
                <w:noProof/>
                <w:webHidden/>
              </w:rPr>
              <w:tab/>
            </w:r>
            <w:r w:rsidR="00A90DD7">
              <w:rPr>
                <w:noProof/>
                <w:webHidden/>
              </w:rPr>
              <w:fldChar w:fldCharType="begin"/>
            </w:r>
            <w:r w:rsidR="00A90DD7">
              <w:rPr>
                <w:noProof/>
                <w:webHidden/>
              </w:rPr>
              <w:instrText xml:space="preserve"> PAGEREF _Toc436244408 \h </w:instrText>
            </w:r>
            <w:r w:rsidR="00A90DD7">
              <w:rPr>
                <w:noProof/>
                <w:webHidden/>
              </w:rPr>
            </w:r>
            <w:r w:rsidR="00A90DD7">
              <w:rPr>
                <w:noProof/>
                <w:webHidden/>
              </w:rPr>
              <w:fldChar w:fldCharType="separate"/>
            </w:r>
            <w:r w:rsidR="00A90DD7">
              <w:rPr>
                <w:noProof/>
                <w:webHidden/>
              </w:rPr>
              <w:t>4</w:t>
            </w:r>
            <w:r w:rsidR="00A90DD7">
              <w:rPr>
                <w:noProof/>
                <w:webHidden/>
              </w:rPr>
              <w:fldChar w:fldCharType="end"/>
            </w:r>
          </w:hyperlink>
        </w:p>
        <w:p w:rsidR="00A90DD7" w:rsidRDefault="00F33103">
          <w:pPr>
            <w:pStyle w:val="TOC1"/>
            <w:tabs>
              <w:tab w:val="left" w:pos="482"/>
              <w:tab w:val="right" w:leader="dot" w:pos="8324"/>
            </w:tabs>
            <w:rPr>
              <w:rFonts w:eastAsiaTheme="minorEastAsia"/>
              <w:b w:val="0"/>
              <w:noProof/>
              <w:sz w:val="22"/>
              <w:lang w:eastAsia="fi-FI"/>
            </w:rPr>
          </w:pPr>
          <w:hyperlink w:anchor="_Toc436244409" w:history="1">
            <w:r w:rsidR="00A90DD7" w:rsidRPr="00296168">
              <w:rPr>
                <w:rStyle w:val="Hyperlink"/>
                <w:noProof/>
              </w:rPr>
              <w:t>4</w:t>
            </w:r>
            <w:r w:rsidR="00A90DD7">
              <w:rPr>
                <w:rFonts w:eastAsiaTheme="minorEastAsia"/>
                <w:b w:val="0"/>
                <w:noProof/>
                <w:sz w:val="22"/>
                <w:lang w:eastAsia="fi-FI"/>
              </w:rPr>
              <w:tab/>
            </w:r>
            <w:r w:rsidR="00A90DD7" w:rsidRPr="00296168">
              <w:rPr>
                <w:rStyle w:val="Hyperlink"/>
                <w:noProof/>
              </w:rPr>
              <w:t>Alkuperäisen- ja toteutuneen vertailua</w:t>
            </w:r>
            <w:r w:rsidR="00A90DD7">
              <w:rPr>
                <w:noProof/>
                <w:webHidden/>
              </w:rPr>
              <w:tab/>
            </w:r>
            <w:r w:rsidR="00A90DD7">
              <w:rPr>
                <w:noProof/>
                <w:webHidden/>
              </w:rPr>
              <w:fldChar w:fldCharType="begin"/>
            </w:r>
            <w:r w:rsidR="00A90DD7">
              <w:rPr>
                <w:noProof/>
                <w:webHidden/>
              </w:rPr>
              <w:instrText xml:space="preserve"> PAGEREF _Toc436244409 \h </w:instrText>
            </w:r>
            <w:r w:rsidR="00A90DD7">
              <w:rPr>
                <w:noProof/>
                <w:webHidden/>
              </w:rPr>
            </w:r>
            <w:r w:rsidR="00A90DD7">
              <w:rPr>
                <w:noProof/>
                <w:webHidden/>
              </w:rPr>
              <w:fldChar w:fldCharType="separate"/>
            </w:r>
            <w:r w:rsidR="00A90DD7">
              <w:rPr>
                <w:noProof/>
                <w:webHidden/>
              </w:rPr>
              <w:t>9</w:t>
            </w:r>
            <w:r w:rsidR="00A90DD7">
              <w:rPr>
                <w:noProof/>
                <w:webHidden/>
              </w:rPr>
              <w:fldChar w:fldCharType="end"/>
            </w:r>
          </w:hyperlink>
        </w:p>
        <w:p w:rsidR="00A90DD7" w:rsidRDefault="00F33103">
          <w:pPr>
            <w:pStyle w:val="TOC2"/>
            <w:tabs>
              <w:tab w:val="left" w:pos="880"/>
              <w:tab w:val="right" w:leader="dot" w:pos="8324"/>
            </w:tabs>
            <w:rPr>
              <w:rFonts w:eastAsiaTheme="minorEastAsia"/>
              <w:noProof/>
              <w:sz w:val="22"/>
              <w:lang w:eastAsia="fi-FI"/>
            </w:rPr>
          </w:pPr>
          <w:hyperlink w:anchor="_Toc436244410" w:history="1">
            <w:r w:rsidR="00A90DD7" w:rsidRPr="00296168">
              <w:rPr>
                <w:rStyle w:val="Hyperlink"/>
                <w:noProof/>
              </w:rPr>
              <w:t>4.1</w:t>
            </w:r>
            <w:r w:rsidR="00A90DD7">
              <w:rPr>
                <w:rFonts w:eastAsiaTheme="minorEastAsia"/>
                <w:noProof/>
                <w:sz w:val="22"/>
                <w:lang w:eastAsia="fi-FI"/>
              </w:rPr>
              <w:tab/>
            </w:r>
            <w:r w:rsidR="00A90DD7" w:rsidRPr="00296168">
              <w:rPr>
                <w:rStyle w:val="Hyperlink"/>
                <w:noProof/>
              </w:rPr>
              <w:t>Alkuperäinen- ja toteutunut UML- kaavio</w:t>
            </w:r>
            <w:r w:rsidR="00A90DD7">
              <w:rPr>
                <w:noProof/>
                <w:webHidden/>
              </w:rPr>
              <w:tab/>
            </w:r>
            <w:r w:rsidR="00A90DD7">
              <w:rPr>
                <w:noProof/>
                <w:webHidden/>
              </w:rPr>
              <w:fldChar w:fldCharType="begin"/>
            </w:r>
            <w:r w:rsidR="00A90DD7">
              <w:rPr>
                <w:noProof/>
                <w:webHidden/>
              </w:rPr>
              <w:instrText xml:space="preserve"> PAGEREF _Toc436244410 \h </w:instrText>
            </w:r>
            <w:r w:rsidR="00A90DD7">
              <w:rPr>
                <w:noProof/>
                <w:webHidden/>
              </w:rPr>
            </w:r>
            <w:r w:rsidR="00A90DD7">
              <w:rPr>
                <w:noProof/>
                <w:webHidden/>
              </w:rPr>
              <w:fldChar w:fldCharType="separate"/>
            </w:r>
            <w:r w:rsidR="00A90DD7">
              <w:rPr>
                <w:noProof/>
                <w:webHidden/>
              </w:rPr>
              <w:t>9</w:t>
            </w:r>
            <w:r w:rsidR="00A90DD7">
              <w:rPr>
                <w:noProof/>
                <w:webHidden/>
              </w:rPr>
              <w:fldChar w:fldCharType="end"/>
            </w:r>
          </w:hyperlink>
        </w:p>
        <w:p w:rsidR="00A90DD7" w:rsidRDefault="00F33103">
          <w:pPr>
            <w:pStyle w:val="TOC2"/>
            <w:tabs>
              <w:tab w:val="left" w:pos="880"/>
              <w:tab w:val="right" w:leader="dot" w:pos="8324"/>
            </w:tabs>
            <w:rPr>
              <w:rFonts w:eastAsiaTheme="minorEastAsia"/>
              <w:noProof/>
              <w:sz w:val="22"/>
              <w:lang w:eastAsia="fi-FI"/>
            </w:rPr>
          </w:pPr>
          <w:hyperlink w:anchor="_Toc436244411" w:history="1">
            <w:r w:rsidR="00A90DD7" w:rsidRPr="00296168">
              <w:rPr>
                <w:rStyle w:val="Hyperlink"/>
                <w:noProof/>
              </w:rPr>
              <w:t>4.2</w:t>
            </w:r>
            <w:r w:rsidR="00A90DD7">
              <w:rPr>
                <w:rFonts w:eastAsiaTheme="minorEastAsia"/>
                <w:noProof/>
                <w:sz w:val="22"/>
                <w:lang w:eastAsia="fi-FI"/>
              </w:rPr>
              <w:tab/>
            </w:r>
            <w:r w:rsidR="00A90DD7" w:rsidRPr="00296168">
              <w:rPr>
                <w:rStyle w:val="Hyperlink"/>
                <w:noProof/>
              </w:rPr>
              <w:t>Alkuperäinen kenttä ja toteutuneet kentät</w:t>
            </w:r>
            <w:r w:rsidR="00A90DD7">
              <w:rPr>
                <w:noProof/>
                <w:webHidden/>
              </w:rPr>
              <w:tab/>
            </w:r>
            <w:r w:rsidR="00A90DD7">
              <w:rPr>
                <w:noProof/>
                <w:webHidden/>
              </w:rPr>
              <w:fldChar w:fldCharType="begin"/>
            </w:r>
            <w:r w:rsidR="00A90DD7">
              <w:rPr>
                <w:noProof/>
                <w:webHidden/>
              </w:rPr>
              <w:instrText xml:space="preserve"> PAGEREF _Toc436244411 \h </w:instrText>
            </w:r>
            <w:r w:rsidR="00A90DD7">
              <w:rPr>
                <w:noProof/>
                <w:webHidden/>
              </w:rPr>
            </w:r>
            <w:r w:rsidR="00A90DD7">
              <w:rPr>
                <w:noProof/>
                <w:webHidden/>
              </w:rPr>
              <w:fldChar w:fldCharType="separate"/>
            </w:r>
            <w:r w:rsidR="00A90DD7">
              <w:rPr>
                <w:noProof/>
                <w:webHidden/>
              </w:rPr>
              <w:t>10</w:t>
            </w:r>
            <w:r w:rsidR="00A90DD7">
              <w:rPr>
                <w:noProof/>
                <w:webHidden/>
              </w:rPr>
              <w:fldChar w:fldCharType="end"/>
            </w:r>
          </w:hyperlink>
        </w:p>
        <w:p w:rsidR="00A90DD7" w:rsidRDefault="00F33103">
          <w:pPr>
            <w:pStyle w:val="TOC2"/>
            <w:tabs>
              <w:tab w:val="left" w:pos="880"/>
              <w:tab w:val="right" w:leader="dot" w:pos="8324"/>
            </w:tabs>
            <w:rPr>
              <w:rFonts w:eastAsiaTheme="minorEastAsia"/>
              <w:noProof/>
              <w:sz w:val="22"/>
              <w:lang w:eastAsia="fi-FI"/>
            </w:rPr>
          </w:pPr>
          <w:hyperlink w:anchor="_Toc436244412" w:history="1">
            <w:r w:rsidR="00A90DD7" w:rsidRPr="00296168">
              <w:rPr>
                <w:rStyle w:val="Hyperlink"/>
                <w:noProof/>
              </w:rPr>
              <w:t>4.3</w:t>
            </w:r>
            <w:r w:rsidR="00A90DD7">
              <w:rPr>
                <w:rFonts w:eastAsiaTheme="minorEastAsia"/>
                <w:noProof/>
                <w:sz w:val="22"/>
                <w:lang w:eastAsia="fi-FI"/>
              </w:rPr>
              <w:tab/>
            </w:r>
            <w:r w:rsidR="00A90DD7" w:rsidRPr="00296168">
              <w:rPr>
                <w:rStyle w:val="Hyperlink"/>
                <w:noProof/>
              </w:rPr>
              <w:t>Suunniteltu ja toteutunut valikko</w:t>
            </w:r>
            <w:r w:rsidR="00A90DD7">
              <w:rPr>
                <w:noProof/>
                <w:webHidden/>
              </w:rPr>
              <w:tab/>
            </w:r>
            <w:r w:rsidR="00A90DD7">
              <w:rPr>
                <w:noProof/>
                <w:webHidden/>
              </w:rPr>
              <w:fldChar w:fldCharType="begin"/>
            </w:r>
            <w:r w:rsidR="00A90DD7">
              <w:rPr>
                <w:noProof/>
                <w:webHidden/>
              </w:rPr>
              <w:instrText xml:space="preserve"> PAGEREF _Toc436244412 \h </w:instrText>
            </w:r>
            <w:r w:rsidR="00A90DD7">
              <w:rPr>
                <w:noProof/>
                <w:webHidden/>
              </w:rPr>
            </w:r>
            <w:r w:rsidR="00A90DD7">
              <w:rPr>
                <w:noProof/>
                <w:webHidden/>
              </w:rPr>
              <w:fldChar w:fldCharType="separate"/>
            </w:r>
            <w:r w:rsidR="00A90DD7">
              <w:rPr>
                <w:noProof/>
                <w:webHidden/>
              </w:rPr>
              <w:t>13</w:t>
            </w:r>
            <w:r w:rsidR="00A90DD7">
              <w:rPr>
                <w:noProof/>
                <w:webHidden/>
              </w:rPr>
              <w:fldChar w:fldCharType="end"/>
            </w:r>
          </w:hyperlink>
        </w:p>
        <w:p w:rsidR="00A90DD7" w:rsidRDefault="00F33103">
          <w:pPr>
            <w:pStyle w:val="TOC1"/>
            <w:tabs>
              <w:tab w:val="left" w:pos="482"/>
              <w:tab w:val="right" w:leader="dot" w:pos="8324"/>
            </w:tabs>
            <w:rPr>
              <w:rFonts w:eastAsiaTheme="minorEastAsia"/>
              <w:b w:val="0"/>
              <w:noProof/>
              <w:sz w:val="22"/>
              <w:lang w:eastAsia="fi-FI"/>
            </w:rPr>
          </w:pPr>
          <w:hyperlink w:anchor="_Toc436244413" w:history="1">
            <w:r w:rsidR="00A90DD7" w:rsidRPr="00296168">
              <w:rPr>
                <w:rStyle w:val="Hyperlink"/>
                <w:noProof/>
              </w:rPr>
              <w:t>5</w:t>
            </w:r>
            <w:r w:rsidR="00A90DD7">
              <w:rPr>
                <w:rFonts w:eastAsiaTheme="minorEastAsia"/>
                <w:b w:val="0"/>
                <w:noProof/>
                <w:sz w:val="22"/>
                <w:lang w:eastAsia="fi-FI"/>
              </w:rPr>
              <w:tab/>
            </w:r>
            <w:r w:rsidR="00A90DD7" w:rsidRPr="00296168">
              <w:rPr>
                <w:rStyle w:val="Hyperlink"/>
                <w:noProof/>
              </w:rPr>
              <w:t>Testaus, ongelmakohdat ja niiden ratkaisut</w:t>
            </w:r>
            <w:r w:rsidR="00A90DD7">
              <w:rPr>
                <w:noProof/>
                <w:webHidden/>
              </w:rPr>
              <w:tab/>
            </w:r>
            <w:r w:rsidR="00A90DD7">
              <w:rPr>
                <w:noProof/>
                <w:webHidden/>
              </w:rPr>
              <w:fldChar w:fldCharType="begin"/>
            </w:r>
            <w:r w:rsidR="00A90DD7">
              <w:rPr>
                <w:noProof/>
                <w:webHidden/>
              </w:rPr>
              <w:instrText xml:space="preserve"> PAGEREF _Toc436244413 \h </w:instrText>
            </w:r>
            <w:r w:rsidR="00A90DD7">
              <w:rPr>
                <w:noProof/>
                <w:webHidden/>
              </w:rPr>
            </w:r>
            <w:r w:rsidR="00A90DD7">
              <w:rPr>
                <w:noProof/>
                <w:webHidden/>
              </w:rPr>
              <w:fldChar w:fldCharType="separate"/>
            </w:r>
            <w:r w:rsidR="00A90DD7">
              <w:rPr>
                <w:noProof/>
                <w:webHidden/>
              </w:rPr>
              <w:t>14</w:t>
            </w:r>
            <w:r w:rsidR="00A90DD7">
              <w:rPr>
                <w:noProof/>
                <w:webHidden/>
              </w:rPr>
              <w:fldChar w:fldCharType="end"/>
            </w:r>
          </w:hyperlink>
        </w:p>
        <w:p w:rsidR="00A90DD7" w:rsidRDefault="00F33103">
          <w:pPr>
            <w:pStyle w:val="TOC1"/>
            <w:tabs>
              <w:tab w:val="left" w:pos="482"/>
              <w:tab w:val="right" w:leader="dot" w:pos="8324"/>
            </w:tabs>
            <w:rPr>
              <w:rFonts w:eastAsiaTheme="minorEastAsia"/>
              <w:b w:val="0"/>
              <w:noProof/>
              <w:sz w:val="22"/>
              <w:lang w:eastAsia="fi-FI"/>
            </w:rPr>
          </w:pPr>
          <w:hyperlink w:anchor="_Toc436244414" w:history="1">
            <w:r w:rsidR="00A90DD7" w:rsidRPr="00296168">
              <w:rPr>
                <w:rStyle w:val="Hyperlink"/>
                <w:noProof/>
              </w:rPr>
              <w:t>6</w:t>
            </w:r>
            <w:r w:rsidR="00A90DD7">
              <w:rPr>
                <w:rFonts w:eastAsiaTheme="minorEastAsia"/>
                <w:b w:val="0"/>
                <w:noProof/>
                <w:sz w:val="22"/>
                <w:lang w:eastAsia="fi-FI"/>
              </w:rPr>
              <w:tab/>
            </w:r>
            <w:r w:rsidR="00A90DD7" w:rsidRPr="00296168">
              <w:rPr>
                <w:rStyle w:val="Hyperlink"/>
                <w:noProof/>
              </w:rPr>
              <w:t>Itsearviointi projektista</w:t>
            </w:r>
            <w:r w:rsidR="00A90DD7">
              <w:rPr>
                <w:noProof/>
                <w:webHidden/>
              </w:rPr>
              <w:tab/>
            </w:r>
            <w:r w:rsidR="00A90DD7">
              <w:rPr>
                <w:noProof/>
                <w:webHidden/>
              </w:rPr>
              <w:fldChar w:fldCharType="begin"/>
            </w:r>
            <w:r w:rsidR="00A90DD7">
              <w:rPr>
                <w:noProof/>
                <w:webHidden/>
              </w:rPr>
              <w:instrText xml:space="preserve"> PAGEREF _Toc436244414 \h </w:instrText>
            </w:r>
            <w:r w:rsidR="00A90DD7">
              <w:rPr>
                <w:noProof/>
                <w:webHidden/>
              </w:rPr>
            </w:r>
            <w:r w:rsidR="00A90DD7">
              <w:rPr>
                <w:noProof/>
                <w:webHidden/>
              </w:rPr>
              <w:fldChar w:fldCharType="separate"/>
            </w:r>
            <w:r w:rsidR="00A90DD7">
              <w:rPr>
                <w:noProof/>
                <w:webHidden/>
              </w:rPr>
              <w:t>15</w:t>
            </w:r>
            <w:r w:rsidR="00A90DD7">
              <w:rPr>
                <w:noProof/>
                <w:webHidden/>
              </w:rPr>
              <w:fldChar w:fldCharType="end"/>
            </w:r>
          </w:hyperlink>
        </w:p>
        <w:p w:rsidR="00216AFC" w:rsidRDefault="00216AFC" w:rsidP="00216AFC">
          <w:r>
            <w:rPr>
              <w:b/>
              <w:bCs/>
              <w:noProof/>
            </w:rPr>
            <w:fldChar w:fldCharType="end"/>
          </w:r>
        </w:p>
      </w:sdtContent>
    </w:sdt>
    <w:p w:rsidR="00216AFC" w:rsidRDefault="00216AFC" w:rsidP="00216AFC">
      <w:r>
        <w:br w:type="page"/>
      </w:r>
    </w:p>
    <w:p w:rsidR="00216AFC" w:rsidRDefault="00216AFC" w:rsidP="00216AFC"/>
    <w:p w:rsidR="000727C6" w:rsidRDefault="000727C6" w:rsidP="000727C6">
      <w:pPr>
        <w:pStyle w:val="Heading1"/>
        <w:keepLines w:val="0"/>
        <w:spacing w:after="60"/>
        <w:ind w:left="432" w:hanging="432"/>
      </w:pPr>
      <w:bookmarkStart w:id="0" w:name="_Toc417818363"/>
      <w:bookmarkStart w:id="1" w:name="_Toc436244400"/>
      <w:r>
        <w:t>Yleiskuvaus</w:t>
      </w:r>
      <w:bookmarkEnd w:id="0"/>
      <w:bookmarkEnd w:id="1"/>
    </w:p>
    <w:p w:rsidR="000727C6" w:rsidRDefault="000727C6" w:rsidP="000727C6">
      <w:pPr>
        <w:pStyle w:val="Heading2"/>
        <w:keepLines w:val="0"/>
        <w:spacing w:after="60"/>
      </w:pPr>
      <w:bookmarkStart w:id="2" w:name="_Toc417818364"/>
      <w:bookmarkStart w:id="3" w:name="_Toc436244401"/>
      <w:r>
        <w:t>Projektin kuvaus ja toimeksianto</w:t>
      </w:r>
      <w:bookmarkEnd w:id="2"/>
      <w:bookmarkEnd w:id="3"/>
    </w:p>
    <w:p w:rsidR="000727C6" w:rsidRDefault="000727C6" w:rsidP="00431DD3">
      <w:pPr>
        <w:pStyle w:val="BodyText"/>
      </w:pPr>
      <w:r>
        <w:t xml:space="preserve">Toimeksiannon saimme koulun olio-ohjelmointi opettajalta, </w:t>
      </w:r>
      <w:r w:rsidR="00C15DAC">
        <w:t>Ari Rantalalta</w:t>
      </w:r>
      <w:r>
        <w:t>. Ty</w:t>
      </w:r>
      <w:r w:rsidR="00435484">
        <w:t>ön tavoitteena oli tutustua C++</w:t>
      </w:r>
      <w:r>
        <w:t xml:space="preserve"> ohjelmointiin ja oppia mahdollisimman paljon 2D pelin tekemisestä </w:t>
      </w:r>
      <w:r w:rsidR="00435484">
        <w:t>SFML kirjastolla</w:t>
      </w:r>
      <w:r>
        <w:t>. Aiheenamme on perinteinen 2D tasohyppelypeli, missä hahmo yrittää päästä paikasta A paikkaan B osumatta esteisiin. Peli on suunnattu kohderyhmältään tasohyppelyn ystäville.</w:t>
      </w:r>
    </w:p>
    <w:p w:rsidR="000727C6" w:rsidRPr="006A5669" w:rsidRDefault="000727C6" w:rsidP="000727C6">
      <w:pPr>
        <w:pStyle w:val="Heading2"/>
        <w:keepLines w:val="0"/>
        <w:spacing w:after="60"/>
      </w:pPr>
      <w:bookmarkStart w:id="4" w:name="_Toc417818365"/>
      <w:bookmarkStart w:id="5" w:name="_Toc436244402"/>
      <w:r>
        <w:t>Pelin kuvaus</w:t>
      </w:r>
      <w:bookmarkEnd w:id="4"/>
      <w:bookmarkEnd w:id="5"/>
    </w:p>
    <w:p w:rsidR="000727C6" w:rsidRDefault="000727C6" w:rsidP="00431DD3">
      <w:pPr>
        <w:pStyle w:val="BodyText"/>
      </w:pPr>
      <w:r>
        <w:t>Mr. Glass</w:t>
      </w:r>
      <w:r w:rsidR="00347BA3">
        <w:t>2 on C++</w:t>
      </w:r>
      <w:r>
        <w:t xml:space="preserve"> tehty perinteinen tasohyppelypeli, missä pelin ideana on saada päähenkilö, Mr. Glass</w:t>
      </w:r>
      <w:r w:rsidR="00B84A60">
        <w:t xml:space="preserve"> ¤%/¤%/¤%/TARINAN IDEA TÄHÄN!!!!!=¤!(!”&amp;!%</w:t>
      </w:r>
      <w:r>
        <w:t>. Reissu ei kuitenkaan suju aivan ongelmitta, sillä matkan varrella sankarimme kohtaa erilaisia vaaroja joista hänen pitää selvitä yhtenä kappaleena. Vaikutteita pelin luonne on saanut vanhoista tasohyppelypeleistä kuten super mario world ja  ’n’  The Way of the Ninja.</w:t>
      </w:r>
    </w:p>
    <w:p w:rsidR="00A97E36" w:rsidRDefault="00A97E36" w:rsidP="00A97E36">
      <w:pPr>
        <w:pStyle w:val="Heading2"/>
      </w:pPr>
      <w:bookmarkStart w:id="6" w:name="_Toc436244403"/>
      <w:r>
        <w:t>Käytetyt teknologiat</w:t>
      </w:r>
      <w:bookmarkEnd w:id="6"/>
    </w:p>
    <w:p w:rsidR="00F7607B" w:rsidRDefault="00A97E36" w:rsidP="00F7607B">
      <w:pPr>
        <w:pStyle w:val="BodyText"/>
      </w:pPr>
      <w:r w:rsidRPr="00431DD3">
        <w:t>Vielä mietintävaiheessa pelin ulkoasua pohdittiin piirtelemällä laatikoita NinjaMock</w:t>
      </w:r>
      <w:r w:rsidR="00CA7155" w:rsidRPr="00431DD3">
        <w:t>:</w:t>
      </w:r>
      <w:r w:rsidRPr="00431DD3">
        <w:t>lla, mutta tämä todettiin nopeasti hankalakäyttöiseksi ja melko rajoittuneeksi ohjelmaksi, joten suunnittelu tapahtui pääosin Paintin ja lehtiön avustuksella</w:t>
      </w:r>
      <w:r w:rsidR="00983FE7" w:rsidRPr="00431DD3">
        <w:t>. Varsinainen gra</w:t>
      </w:r>
      <w:r w:rsidR="00BC769B" w:rsidRPr="00431DD3">
        <w:t>afinen toteutus</w:t>
      </w:r>
      <w:r w:rsidR="00983FE7" w:rsidRPr="00431DD3">
        <w:t xml:space="preserve"> suorittui pieniltä osin koulussa Adobe Fireworks CS6:lla, sekä pääosin kotona Adobe Photoshop CS6:lla</w:t>
      </w:r>
      <w:r w:rsidRPr="00431DD3">
        <w:t>.</w:t>
      </w:r>
      <w:r w:rsidR="00983FE7" w:rsidRPr="00431DD3">
        <w:t xml:space="preserve"> Pixel-art –tekniikoiden opiskelussa tietoa haettiin Googlen välityksellä.</w:t>
      </w:r>
      <w:r w:rsidR="00CA7155" w:rsidRPr="00431DD3">
        <w:t xml:space="preserve"> Luokkakaavion suunnittelussa käytettiin heti alusta alkaen Violet UML editoria.</w:t>
      </w:r>
      <w:r w:rsidR="00EC52D4" w:rsidRPr="00431DD3">
        <w:t xml:space="preserve"> Kaikki ohjelmointi ja testaus tapaht</w:t>
      </w:r>
      <w:r w:rsidR="00F7607B">
        <w:t xml:space="preserve">ui </w:t>
      </w:r>
      <w:r w:rsidR="00421D5C">
        <w:t>VisualStudio 2015:st</w:t>
      </w:r>
      <w:r w:rsidR="00F7607B">
        <w:t>a. Projektinhallinta ja -seuranta toteutettiin Githubin projektikansiolla, mitä päivitettiin jokaisten muutosten jälkeen, sekä yhteydenpito</w:t>
      </w:r>
      <w:r w:rsidR="00F47F6F">
        <w:t xml:space="preserve"> samanaikaisesti</w:t>
      </w:r>
      <w:r w:rsidR="00F7607B">
        <w:t xml:space="preserve"> </w:t>
      </w:r>
      <w:r w:rsidR="00F47F6F">
        <w:t>hoidettiin</w:t>
      </w:r>
      <w:r w:rsidR="00421D5C">
        <w:t xml:space="preserve"> pääosin Mumble</w:t>
      </w:r>
      <w:r w:rsidR="00F7607B">
        <w:t xml:space="preserve"> VoiP-ohjelman välityksellä. </w:t>
      </w:r>
      <w:r w:rsidR="00F7607B">
        <w:lastRenderedPageBreak/>
        <w:t xml:space="preserve">Myös </w:t>
      </w:r>
      <w:r w:rsidR="00A12DC4">
        <w:t>projektipalavereja pide</w:t>
      </w:r>
      <w:r w:rsidR="00E32745">
        <w:t>ttiin kasvokkain muutaman kerran viikossa</w:t>
      </w:r>
      <w:r w:rsidR="00A12DC4">
        <w:t>.</w:t>
      </w:r>
      <w:r w:rsidRPr="00431DD3">
        <w:br/>
      </w:r>
    </w:p>
    <w:p w:rsidR="00B83CF4" w:rsidRDefault="00B83CF4" w:rsidP="00F7607B">
      <w:pPr>
        <w:pStyle w:val="Heading2"/>
      </w:pPr>
      <w:bookmarkStart w:id="7" w:name="_Toc436244404"/>
      <w:r>
        <w:t>Tekijät</w:t>
      </w:r>
      <w:bookmarkEnd w:id="7"/>
    </w:p>
    <w:p w:rsidR="00FD4296" w:rsidRPr="00431DD3" w:rsidRDefault="00FD4296" w:rsidP="00431DD3">
      <w:pPr>
        <w:pStyle w:val="BodyText"/>
      </w:pPr>
      <w:r w:rsidRPr="00431DD3">
        <w:t xml:space="preserve">Projektin tekijöinä toimivat kaksi Jyväskylän ammattikorkeakoulun, ohjelmistotekniikan linjan, </w:t>
      </w:r>
      <w:r w:rsidR="00E32745">
        <w:t>toisen</w:t>
      </w:r>
      <w:r w:rsidR="00B56092" w:rsidRPr="00431DD3">
        <w:t xml:space="preserve"> vuoden opiskelijaa. Miika Avela ja Olli Nissinen. </w:t>
      </w:r>
      <w:r w:rsidR="00F05376">
        <w:t>Olio-ohjelmointi 2</w:t>
      </w:r>
      <w:r w:rsidRPr="00431DD3">
        <w:t xml:space="preserve"> kurssille tultaessa k</w:t>
      </w:r>
      <w:r w:rsidR="00F05376">
        <w:t>ummankin</w:t>
      </w:r>
      <w:r w:rsidR="0070244B">
        <w:t xml:space="preserve"> C++:n</w:t>
      </w:r>
      <w:r w:rsidR="00F05376">
        <w:t xml:space="preserve"> lähtötaso perustui ohjelmoinnin perusteet kurssiin</w:t>
      </w:r>
      <w:r w:rsidRPr="00431DD3">
        <w:t>.</w:t>
      </w:r>
    </w:p>
    <w:p w:rsidR="000727C6" w:rsidRDefault="000727C6" w:rsidP="000727C6"/>
    <w:p w:rsidR="000727C6" w:rsidRDefault="000727C6" w:rsidP="000727C6">
      <w:pPr>
        <w:pStyle w:val="Heading1"/>
        <w:keepLines w:val="0"/>
        <w:spacing w:after="60"/>
        <w:ind w:left="432" w:hanging="432"/>
      </w:pPr>
      <w:bookmarkStart w:id="8" w:name="_Toc417818366"/>
      <w:bookmarkStart w:id="9" w:name="_Toc436244405"/>
      <w:r>
        <w:t>Työnjako ja vastuualueet</w:t>
      </w:r>
      <w:bookmarkEnd w:id="8"/>
      <w:bookmarkEnd w:id="9"/>
    </w:p>
    <w:p w:rsidR="000727C6" w:rsidRDefault="000727C6" w:rsidP="00431DD3">
      <w:pPr>
        <w:pStyle w:val="BodyText"/>
      </w:pPr>
      <w:r>
        <w:t>Vastuualueet jaoimme alustavasti suunnitelman jälkeen siten, että molemmille tulisi suunnilleen yhtä paljon tehtävää. Ongelman ilmestyessä miettisimme ratkaisua kuitenkin yhdessä. Alueet jakautuivat seuraavasti:</w:t>
      </w:r>
    </w:p>
    <w:p w:rsidR="000727C6" w:rsidRPr="00F64F72" w:rsidRDefault="000727C6" w:rsidP="00431DD3">
      <w:pPr>
        <w:pStyle w:val="BodyText"/>
        <w:rPr>
          <w:b/>
        </w:rPr>
      </w:pPr>
      <w:r w:rsidRPr="00F64F72">
        <w:rPr>
          <w:b/>
        </w:rPr>
        <w:t>Olli:</w:t>
      </w:r>
    </w:p>
    <w:p w:rsidR="000727C6" w:rsidRDefault="00092A0D" w:rsidP="00431DD3">
      <w:pPr>
        <w:pStyle w:val="BodyText"/>
      </w:pPr>
      <w:r>
        <w:t>C</w:t>
      </w:r>
      <w:r w:rsidR="000727C6">
        <w:t xml:space="preserve">ollision, </w:t>
      </w:r>
      <w:r w:rsidR="00AE03A2">
        <w:t>tilemap</w:t>
      </w:r>
      <w:r w:rsidR="00503A62">
        <w:t>, objektit</w:t>
      </w:r>
    </w:p>
    <w:p w:rsidR="000727C6" w:rsidRPr="00F64F72" w:rsidRDefault="000727C6" w:rsidP="00431DD3">
      <w:pPr>
        <w:pStyle w:val="BodyText"/>
        <w:rPr>
          <w:b/>
        </w:rPr>
      </w:pPr>
      <w:r w:rsidRPr="00F64F72">
        <w:rPr>
          <w:b/>
        </w:rPr>
        <w:t>Miika:</w:t>
      </w:r>
    </w:p>
    <w:p w:rsidR="000727C6" w:rsidRDefault="000727C6" w:rsidP="00431DD3">
      <w:pPr>
        <w:pStyle w:val="BodyText"/>
      </w:pPr>
      <w:r>
        <w:t>Valikot</w:t>
      </w:r>
      <w:r w:rsidR="00503A62">
        <w:t>, liikkuminen, hyppiminen, gravitaatio</w:t>
      </w:r>
    </w:p>
    <w:p w:rsidR="000727C6" w:rsidRPr="00F64F72" w:rsidRDefault="000727C6" w:rsidP="00431DD3">
      <w:pPr>
        <w:pStyle w:val="BodyText"/>
        <w:rPr>
          <w:b/>
        </w:rPr>
      </w:pPr>
      <w:r w:rsidRPr="00F64F72">
        <w:rPr>
          <w:b/>
        </w:rPr>
        <w:t>Yhteistä:</w:t>
      </w:r>
    </w:p>
    <w:p w:rsidR="000727C6" w:rsidRDefault="000727C6" w:rsidP="00431DD3">
      <w:pPr>
        <w:pStyle w:val="BodyText"/>
      </w:pPr>
      <w:r>
        <w:t xml:space="preserve">Pixel Art, dokumentointi, UML-kaaviot, peli-idean </w:t>
      </w:r>
      <w:r w:rsidR="00AE03A2">
        <w:t>kehittäminen, kenttäsuunnittelu.</w:t>
      </w:r>
    </w:p>
    <w:p w:rsidR="000727C6" w:rsidRDefault="000727C6" w:rsidP="000727C6"/>
    <w:p w:rsidR="00285328" w:rsidRDefault="00285328" w:rsidP="000727C6"/>
    <w:p w:rsidR="000727C6" w:rsidRDefault="003402BA" w:rsidP="000727C6">
      <w:pPr>
        <w:pStyle w:val="Heading1"/>
        <w:keepLines w:val="0"/>
        <w:spacing w:after="60"/>
        <w:ind w:left="432" w:hanging="432"/>
      </w:pPr>
      <w:bookmarkStart w:id="10" w:name="_Toc417818367"/>
      <w:bookmarkStart w:id="11" w:name="_Toc436244406"/>
      <w:r>
        <w:lastRenderedPageBreak/>
        <w:t>A</w:t>
      </w:r>
      <w:r w:rsidR="000727C6">
        <w:t>ikataulu</w:t>
      </w:r>
      <w:bookmarkEnd w:id="10"/>
      <w:bookmarkEnd w:id="11"/>
    </w:p>
    <w:p w:rsidR="000727C6" w:rsidRPr="00606E26" w:rsidRDefault="000727C6" w:rsidP="000727C6">
      <w:pPr>
        <w:pStyle w:val="Heading2"/>
        <w:keepLines w:val="0"/>
        <w:spacing w:after="60"/>
      </w:pPr>
      <w:bookmarkStart w:id="12" w:name="_Toc417818368"/>
      <w:bookmarkStart w:id="13" w:name="_Toc436244407"/>
      <w:r>
        <w:t>Suunniteltu ajankäyttö</w:t>
      </w:r>
      <w:bookmarkEnd w:id="12"/>
      <w:bookmarkEnd w:id="13"/>
    </w:p>
    <w:p w:rsidR="000727C6" w:rsidRDefault="000727C6" w:rsidP="00431DD3">
      <w:pPr>
        <w:pStyle w:val="BodyText"/>
      </w:pPr>
      <w:r>
        <w:t>Lähtökohtaisena ajankäytön suunnitelmana oli käyttää tunteja seuraavasti:</w:t>
      </w:r>
    </w:p>
    <w:p w:rsidR="000727C6" w:rsidRPr="00EE3F8F" w:rsidRDefault="000727C6" w:rsidP="00431DD3">
      <w:pPr>
        <w:pStyle w:val="BodyText"/>
        <w:rPr>
          <w:b/>
        </w:rPr>
      </w:pPr>
      <w:r>
        <w:t xml:space="preserve">Ideointi ja Suunnitelman teko 5h </w:t>
      </w:r>
    </w:p>
    <w:p w:rsidR="000727C6" w:rsidRDefault="000727C6" w:rsidP="00431DD3">
      <w:pPr>
        <w:pStyle w:val="BodyText"/>
      </w:pPr>
      <w:r>
        <w:t>Graaffinen suunnittelu 15h</w:t>
      </w:r>
    </w:p>
    <w:p w:rsidR="000727C6" w:rsidRDefault="000727C6" w:rsidP="00431DD3">
      <w:pPr>
        <w:pStyle w:val="BodyText"/>
      </w:pPr>
      <w:r>
        <w:t>Pixel art 20h</w:t>
      </w:r>
    </w:p>
    <w:p w:rsidR="000727C6" w:rsidRDefault="000727C6" w:rsidP="00431DD3">
      <w:pPr>
        <w:pStyle w:val="BodyText"/>
      </w:pPr>
      <w:r>
        <w:t>Ohjelmointi 85h</w:t>
      </w:r>
    </w:p>
    <w:p w:rsidR="000727C6" w:rsidRDefault="000727C6" w:rsidP="00431DD3">
      <w:pPr>
        <w:pStyle w:val="BodyText"/>
      </w:pPr>
      <w:r>
        <w:t>Testaus 10h</w:t>
      </w:r>
    </w:p>
    <w:p w:rsidR="000727C6" w:rsidRDefault="000727C6" w:rsidP="00431DD3">
      <w:pPr>
        <w:pStyle w:val="BodyText"/>
      </w:pPr>
      <w:r>
        <w:t>Dokumentaatio 5h</w:t>
      </w:r>
    </w:p>
    <w:p w:rsidR="000727C6" w:rsidRPr="00606E26" w:rsidRDefault="000727C6" w:rsidP="00431DD3">
      <w:pPr>
        <w:pStyle w:val="BodyText"/>
        <w:rPr>
          <w:b/>
        </w:rPr>
      </w:pPr>
      <w:r w:rsidRPr="00F77DAD">
        <w:rPr>
          <w:b/>
        </w:rPr>
        <w:t>yht</w:t>
      </w:r>
      <w:r>
        <w:rPr>
          <w:b/>
        </w:rPr>
        <w:t xml:space="preserve"> 140h</w:t>
      </w:r>
    </w:p>
    <w:p w:rsidR="000727C6" w:rsidRDefault="000727C6" w:rsidP="000727C6">
      <w:pPr>
        <w:pStyle w:val="Heading2"/>
        <w:keepLines w:val="0"/>
        <w:spacing w:after="60"/>
      </w:pPr>
      <w:bookmarkStart w:id="14" w:name="_Toc417818369"/>
      <w:bookmarkStart w:id="15" w:name="_Toc436244408"/>
      <w:r>
        <w:t>Toteutunut ajankäyttö</w:t>
      </w:r>
      <w:bookmarkEnd w:id="14"/>
      <w:bookmarkEnd w:id="15"/>
    </w:p>
    <w:p w:rsidR="000727C6" w:rsidRDefault="007A764C" w:rsidP="00431DD3">
      <w:pPr>
        <w:pStyle w:val="BodyText"/>
      </w:pPr>
      <w:r>
        <w:t>Todellinen ajankäyttö ja</w:t>
      </w:r>
      <w:r w:rsidR="000727C6">
        <w:t xml:space="preserve"> työn edistyminen</w:t>
      </w:r>
      <w:r w:rsidR="00C24DE2">
        <w:t xml:space="preserve">. </w:t>
      </w:r>
      <w:r w:rsidR="00267628">
        <w:t>Pelin testaus on sisällytetty ohjelmointiin</w:t>
      </w:r>
      <w:r w:rsidR="000727C6">
        <w:t>:</w:t>
      </w:r>
    </w:p>
    <w:p w:rsidR="000727C6" w:rsidRDefault="002536BE" w:rsidP="00431DD3">
      <w:pPr>
        <w:pStyle w:val="BodyText"/>
        <w:rPr>
          <w:b/>
        </w:rPr>
      </w:pPr>
      <w:r>
        <w:rPr>
          <w:b/>
        </w:rPr>
        <w:t>Viikko 48</w:t>
      </w:r>
    </w:p>
    <w:p w:rsidR="000727C6" w:rsidRDefault="00A7615E" w:rsidP="00431DD3">
      <w:pPr>
        <w:pStyle w:val="BodyText"/>
      </w:pPr>
      <w:r>
        <w:t>Aiheeksi valittiin</w:t>
      </w:r>
      <w:r w:rsidR="000727C6">
        <w:t xml:space="preserve"> 2D tasohyppelypeli. Suunniteltiin pelille tarina ja alustava luokkakaavio.</w:t>
      </w:r>
    </w:p>
    <w:p w:rsidR="000727C6" w:rsidRDefault="000727C6" w:rsidP="00431DD3">
      <w:pPr>
        <w:pStyle w:val="BodyText"/>
      </w:pPr>
      <w:r>
        <w:t>Olli: Ideankehittäminen 2h</w:t>
      </w:r>
      <w:r w:rsidR="002536BE">
        <w:t>, Collision 4h</w:t>
      </w:r>
      <w:r w:rsidR="00AF53B4">
        <w:t>, Tilemap 3h, Pela</w:t>
      </w:r>
      <w:r w:rsidR="00CE1979">
        <w:t>aja luokka 1h, Dokumentaatio 1h</w:t>
      </w:r>
    </w:p>
    <w:p w:rsidR="000727C6" w:rsidRDefault="000727C6" w:rsidP="00431DD3">
      <w:pPr>
        <w:pStyle w:val="BodyText"/>
      </w:pPr>
      <w:r>
        <w:t>Miika:</w:t>
      </w:r>
      <w:r w:rsidR="00B51180">
        <w:t xml:space="preserve"> Pohjustus 2h,</w:t>
      </w:r>
      <w:r>
        <w:t xml:space="preserve"> Ideankehittäminen 2h</w:t>
      </w:r>
      <w:r w:rsidR="002536BE">
        <w:t>, Pelaaja luokan  l</w:t>
      </w:r>
      <w:r w:rsidR="00CE1979">
        <w:t>iikkuminen kellon mukaan 1h, 1h pixel art</w:t>
      </w:r>
      <w:r w:rsidR="00646EC4">
        <w:t xml:space="preserve">  ????</w:t>
      </w:r>
    </w:p>
    <w:p w:rsidR="000727C6" w:rsidRDefault="002536BE" w:rsidP="00431DD3">
      <w:pPr>
        <w:pStyle w:val="BodyText"/>
        <w:rPr>
          <w:b/>
        </w:rPr>
      </w:pPr>
      <w:r>
        <w:rPr>
          <w:b/>
        </w:rPr>
        <w:t>Viikko 49</w:t>
      </w:r>
    </w:p>
    <w:p w:rsidR="000727C6" w:rsidRDefault="003B13C4" w:rsidP="00431DD3">
      <w:pPr>
        <w:pStyle w:val="BodyText"/>
      </w:pPr>
      <w:r>
        <w:lastRenderedPageBreak/>
        <w:t xml:space="preserve">Olli: Dokumentaatio 1h, </w:t>
      </w:r>
      <w:r w:rsidR="00756A82">
        <w:t>Bugien korjausta</w:t>
      </w:r>
      <w:r>
        <w:t xml:space="preserve"> 2h</w:t>
      </w:r>
      <w:r w:rsidR="00CF3D0A">
        <w:t>, Objek</w:t>
      </w:r>
      <w:r w:rsidR="00ED4312">
        <w:t>tit 2h</w:t>
      </w:r>
      <w:r w:rsidR="00102BE6">
        <w:t>, Objektien</w:t>
      </w:r>
      <w:r w:rsidR="00462655">
        <w:t xml:space="preserve"> perintä samaan vektori taulukkoon</w:t>
      </w:r>
      <w:r w:rsidR="00D80C96">
        <w:t>,</w:t>
      </w:r>
      <w:r w:rsidR="00102BE6">
        <w:t xml:space="preserve"> piirto ja collision</w:t>
      </w:r>
      <w:r w:rsidR="00E65313">
        <w:t xml:space="preserve"> vektori taulukosta</w:t>
      </w:r>
      <w:bookmarkStart w:id="16" w:name="_GoBack"/>
      <w:bookmarkEnd w:id="16"/>
      <w:r w:rsidR="00102BE6">
        <w:t xml:space="preserve"> 5h.</w:t>
      </w:r>
    </w:p>
    <w:p w:rsidR="006816AC" w:rsidRDefault="006816AC" w:rsidP="00431DD3">
      <w:pPr>
        <w:pStyle w:val="BodyText"/>
      </w:pPr>
      <w:r>
        <w:t>Miika:</w:t>
      </w:r>
    </w:p>
    <w:p w:rsidR="003B13C4" w:rsidRDefault="003B13C4" w:rsidP="00431DD3">
      <w:pPr>
        <w:pStyle w:val="BodyText"/>
      </w:pPr>
      <w:r>
        <w:t xml:space="preserve">Painovoima </w:t>
      </w:r>
      <w:r w:rsidR="006816AC">
        <w:t>1</w:t>
      </w:r>
      <w:r>
        <w:t>h,</w:t>
      </w:r>
      <w:r w:rsidR="006816AC">
        <w:br/>
      </w:r>
      <w:r>
        <w:t>Hyppy 2h</w:t>
      </w:r>
      <w:r w:rsidR="006513FB">
        <w:t xml:space="preserve"> ,</w:t>
      </w:r>
      <w:r w:rsidR="006513FB">
        <w:br/>
        <w:t>Päätäseinään*piip*</w:t>
      </w:r>
      <w:r w:rsidR="006816AC">
        <w:t>4h,</w:t>
      </w:r>
      <w:r w:rsidR="006816AC">
        <w:br/>
        <w:t>Pelaajan kääntyvyys, hajoaminen 3h,</w:t>
      </w:r>
      <w:r w:rsidR="006816AC">
        <w:br/>
        <w:t>Exception Handler 1h.</w:t>
      </w:r>
    </w:p>
    <w:p w:rsidR="000727C6" w:rsidRDefault="000727C6" w:rsidP="00431DD3">
      <w:pPr>
        <w:pStyle w:val="BodyText"/>
      </w:pPr>
    </w:p>
    <w:p w:rsidR="000727C6" w:rsidRDefault="000727C6" w:rsidP="00431DD3">
      <w:pPr>
        <w:pStyle w:val="BodyText"/>
      </w:pPr>
    </w:p>
    <w:p w:rsidR="000727C6" w:rsidRDefault="000727C6" w:rsidP="00431DD3">
      <w:pPr>
        <w:pStyle w:val="BodyText"/>
      </w:pPr>
      <w:r>
        <w:rPr>
          <w:b/>
        </w:rPr>
        <w:t>Yhteensä:</w:t>
      </w:r>
    </w:p>
    <w:p w:rsidR="000727C6" w:rsidRDefault="0017591D" w:rsidP="00431DD3">
      <w:pPr>
        <w:pStyle w:val="BodyText"/>
      </w:pPr>
      <w:r>
        <w:t>Olli: ??</w:t>
      </w:r>
      <w:r w:rsidR="000727C6">
        <w:t>h</w:t>
      </w:r>
    </w:p>
    <w:p w:rsidR="000727C6" w:rsidRDefault="0017591D" w:rsidP="00431DD3">
      <w:pPr>
        <w:pStyle w:val="BodyText"/>
      </w:pPr>
      <w:r>
        <w:t>Miika: ??</w:t>
      </w:r>
      <w:r w:rsidR="000727C6">
        <w:t>h</w:t>
      </w:r>
    </w:p>
    <w:p w:rsidR="000727C6" w:rsidRDefault="000727C6" w:rsidP="00431DD3">
      <w:pPr>
        <w:pStyle w:val="BodyText"/>
      </w:pPr>
    </w:p>
    <w:p w:rsidR="000727C6" w:rsidRDefault="000727C6" w:rsidP="000727C6"/>
    <w:p w:rsidR="000727C6" w:rsidRPr="002D1C63" w:rsidRDefault="000727C6" w:rsidP="000727C6">
      <w:r w:rsidRPr="008E1225">
        <w:rPr>
          <w:noProof/>
          <w:lang w:eastAsia="fi-FI"/>
        </w:rPr>
        <w:drawing>
          <wp:inline distT="0" distB="0" distL="0" distR="0">
            <wp:extent cx="5295900" cy="2619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5900" cy="2619375"/>
                    </a:xfrm>
                    <a:prstGeom prst="rect">
                      <a:avLst/>
                    </a:prstGeom>
                    <a:noFill/>
                    <a:ln>
                      <a:noFill/>
                    </a:ln>
                  </pic:spPr>
                </pic:pic>
              </a:graphicData>
            </a:graphic>
          </wp:inline>
        </w:drawing>
      </w:r>
    </w:p>
    <w:p w:rsidR="000727C6" w:rsidRDefault="000727C6" w:rsidP="000727C6">
      <w:pPr>
        <w:pStyle w:val="Caption"/>
        <w:rPr>
          <w:sz w:val="20"/>
        </w:rPr>
      </w:pPr>
      <w:r w:rsidRPr="00CE7830">
        <w:rPr>
          <w:sz w:val="20"/>
        </w:rPr>
        <w:t xml:space="preserve">Taulukko </w:t>
      </w:r>
      <w:r w:rsidRPr="00CE7830">
        <w:rPr>
          <w:sz w:val="20"/>
        </w:rPr>
        <w:fldChar w:fldCharType="begin"/>
      </w:r>
      <w:r w:rsidRPr="00CE7830">
        <w:rPr>
          <w:sz w:val="20"/>
        </w:rPr>
        <w:instrText xml:space="preserve"> SEQ Taulukko \* ARABIC </w:instrText>
      </w:r>
      <w:r w:rsidRPr="00CE7830">
        <w:rPr>
          <w:sz w:val="20"/>
        </w:rPr>
        <w:fldChar w:fldCharType="separate"/>
      </w:r>
      <w:r w:rsidRPr="00CE7830">
        <w:rPr>
          <w:noProof/>
          <w:sz w:val="20"/>
        </w:rPr>
        <w:t>1</w:t>
      </w:r>
      <w:r w:rsidRPr="00CE7830">
        <w:rPr>
          <w:sz w:val="20"/>
        </w:rPr>
        <w:fldChar w:fldCharType="end"/>
      </w:r>
      <w:r>
        <w:rPr>
          <w:sz w:val="20"/>
        </w:rPr>
        <w:t>: Github</w:t>
      </w:r>
      <w:r w:rsidRPr="00CE7830">
        <w:rPr>
          <w:sz w:val="20"/>
        </w:rPr>
        <w:t xml:space="preserve"> projektin edistyminen</w:t>
      </w:r>
    </w:p>
    <w:p w:rsidR="00E3635B" w:rsidRDefault="00E3635B" w:rsidP="00E3635B">
      <w:pPr>
        <w:pStyle w:val="BodyText"/>
      </w:pPr>
    </w:p>
    <w:p w:rsidR="00E3635B" w:rsidRDefault="00E3635B" w:rsidP="00E3635B">
      <w:pPr>
        <w:pStyle w:val="BodyText"/>
      </w:pPr>
      <w:r>
        <w:lastRenderedPageBreak/>
        <w:t xml:space="preserve">Vaikka taulukosta 1 voisi olettaa projektin varsinaisen työn alkaneen vasta viime hetkellä, näin ei kuitenkaan ole. Todellisuudessa </w:t>
      </w:r>
      <w:r w:rsidR="00201E2A">
        <w:t>teimme</w:t>
      </w:r>
      <w:r>
        <w:t xml:space="preserve"> projektia suhteellisen tasaisesti. Alussa päivityk</w:t>
      </w:r>
      <w:r w:rsidR="00C56481">
        <w:t>set olivat huomattavasti suurikokoisempia</w:t>
      </w:r>
      <w:r w:rsidR="000F1A05">
        <w:t xml:space="preserve"> ja lopussa pienempiä, sekä bugien korjausta.</w:t>
      </w:r>
    </w:p>
    <w:p w:rsidR="00E3635B" w:rsidRPr="00E3635B" w:rsidRDefault="00E3635B" w:rsidP="00E3635B"/>
    <w:p w:rsidR="000727C6" w:rsidRPr="00427652" w:rsidRDefault="000727C6" w:rsidP="000727C6"/>
    <w:p w:rsidR="000727C6" w:rsidRDefault="000727C6" w:rsidP="000727C6">
      <w:pPr>
        <w:pStyle w:val="Heading1"/>
        <w:keepLines w:val="0"/>
        <w:spacing w:after="60"/>
        <w:ind w:left="432" w:hanging="432"/>
      </w:pPr>
      <w:bookmarkStart w:id="17" w:name="_Toc417818370"/>
      <w:bookmarkStart w:id="18" w:name="_Toc436244409"/>
      <w:r>
        <w:t>Alkuperäisen- ja toteutuneen vertailua</w:t>
      </w:r>
      <w:bookmarkEnd w:id="17"/>
      <w:bookmarkEnd w:id="18"/>
    </w:p>
    <w:p w:rsidR="000727C6" w:rsidRDefault="000727C6" w:rsidP="000727C6">
      <w:pPr>
        <w:pStyle w:val="Heading2"/>
        <w:keepLines w:val="0"/>
        <w:spacing w:after="60"/>
      </w:pPr>
      <w:bookmarkStart w:id="19" w:name="_Toc417818371"/>
      <w:bookmarkStart w:id="20" w:name="_Toc436244410"/>
      <w:r>
        <w:t>Alkuperäinen- ja toteutunut UML- kaavio</w:t>
      </w:r>
      <w:bookmarkEnd w:id="19"/>
      <w:bookmarkEnd w:id="20"/>
    </w:p>
    <w:p w:rsidR="00A63C70" w:rsidRDefault="00A63C70" w:rsidP="00A63C70">
      <w:pPr>
        <w:keepNext/>
      </w:pPr>
      <w:r w:rsidRPr="00381171">
        <w:rPr>
          <w:noProof/>
          <w:lang w:eastAsia="fi-FI"/>
        </w:rPr>
        <w:drawing>
          <wp:inline distT="0" distB="0" distL="0" distR="0" wp14:anchorId="20BA66DA" wp14:editId="2A0872AB">
            <wp:extent cx="5286375" cy="54387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6375" cy="5438775"/>
                    </a:xfrm>
                    <a:prstGeom prst="rect">
                      <a:avLst/>
                    </a:prstGeom>
                    <a:noFill/>
                    <a:ln>
                      <a:noFill/>
                    </a:ln>
                  </pic:spPr>
                </pic:pic>
              </a:graphicData>
            </a:graphic>
          </wp:inline>
        </w:drawing>
      </w:r>
    </w:p>
    <w:p w:rsidR="00A63C70" w:rsidRPr="009C6EA4" w:rsidRDefault="00A63C70" w:rsidP="00A63C70">
      <w:pPr>
        <w:pStyle w:val="Caption"/>
        <w:rPr>
          <w:sz w:val="20"/>
        </w:rPr>
      </w:pPr>
      <w:r w:rsidRPr="009C6EA4">
        <w:rPr>
          <w:sz w:val="20"/>
        </w:rPr>
        <w:t xml:space="preserve">Kuva </w:t>
      </w:r>
      <w:r w:rsidRPr="009C6EA4">
        <w:rPr>
          <w:sz w:val="20"/>
        </w:rPr>
        <w:fldChar w:fldCharType="begin"/>
      </w:r>
      <w:r w:rsidRPr="009C6EA4">
        <w:rPr>
          <w:sz w:val="20"/>
        </w:rPr>
        <w:instrText xml:space="preserve"> SEQ Kuva \* ARABIC </w:instrText>
      </w:r>
      <w:r w:rsidRPr="009C6EA4">
        <w:rPr>
          <w:sz w:val="20"/>
        </w:rPr>
        <w:fldChar w:fldCharType="separate"/>
      </w:r>
      <w:r>
        <w:rPr>
          <w:noProof/>
          <w:sz w:val="20"/>
        </w:rPr>
        <w:t>1</w:t>
      </w:r>
      <w:r w:rsidRPr="009C6EA4">
        <w:rPr>
          <w:sz w:val="20"/>
        </w:rPr>
        <w:fldChar w:fldCharType="end"/>
      </w:r>
      <w:r w:rsidRPr="009C6EA4">
        <w:rPr>
          <w:sz w:val="20"/>
        </w:rPr>
        <w:t>: Alkuperäinen UML-kaavio</w:t>
      </w:r>
    </w:p>
    <w:p w:rsidR="00A63C70" w:rsidRPr="00A63C70" w:rsidRDefault="00A63C70" w:rsidP="00A63C70">
      <w:pPr>
        <w:pStyle w:val="BodyText"/>
      </w:pPr>
    </w:p>
    <w:p w:rsidR="000727C6" w:rsidRDefault="00AB5999" w:rsidP="00431DD3">
      <w:pPr>
        <w:pStyle w:val="BodyText"/>
      </w:pPr>
      <w:r>
        <w:lastRenderedPageBreak/>
        <w:t>Kuvan 1 a</w:t>
      </w:r>
      <w:r w:rsidR="000727C6">
        <w:t>lkuperäinen UML-kaavio on jälkeenpäin katsottuna hieman hutaisten tehty, kun vertaa lopulliseen. Kyseisessä kaaviossa ei ole huomioitu peliä alustavia tekijöitä ollenkaan, eikä siinä ole selkeää ”punaista lankaa”.</w:t>
      </w:r>
    </w:p>
    <w:p w:rsidR="00A63C70" w:rsidRPr="00DC1948" w:rsidRDefault="00A63C70" w:rsidP="00A63C70">
      <w:pPr>
        <w:pStyle w:val="Caption"/>
        <w:rPr>
          <w:sz w:val="20"/>
        </w:rPr>
      </w:pPr>
      <w:r w:rsidRPr="008E1225">
        <w:rPr>
          <w:noProof/>
          <w:lang w:eastAsia="fi-FI"/>
        </w:rPr>
        <w:drawing>
          <wp:inline distT="0" distB="0" distL="0" distR="0" wp14:anchorId="7501F32C" wp14:editId="66DACB2E">
            <wp:extent cx="5286375" cy="36099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86375" cy="3609975"/>
                    </a:xfrm>
                    <a:prstGeom prst="rect">
                      <a:avLst/>
                    </a:prstGeom>
                    <a:noFill/>
                    <a:ln>
                      <a:noFill/>
                    </a:ln>
                  </pic:spPr>
                </pic:pic>
              </a:graphicData>
            </a:graphic>
          </wp:inline>
        </w:drawing>
      </w:r>
      <w:r>
        <w:rPr>
          <w:noProof/>
        </w:rPr>
        <w:br/>
      </w:r>
      <w:r w:rsidRPr="00DC1948">
        <w:rPr>
          <w:sz w:val="20"/>
        </w:rPr>
        <w:t xml:space="preserve">Kuva </w:t>
      </w:r>
      <w:r>
        <w:rPr>
          <w:sz w:val="20"/>
        </w:rPr>
        <w:t>2: Lopullinen UML-kaavio</w:t>
      </w:r>
    </w:p>
    <w:p w:rsidR="000727C6" w:rsidRDefault="000727C6" w:rsidP="000727C6"/>
    <w:p w:rsidR="000727C6" w:rsidRDefault="00C93D15" w:rsidP="00431DD3">
      <w:pPr>
        <w:pStyle w:val="BodyText"/>
      </w:pPr>
      <w:r>
        <w:t>Kuvan 2 l</w:t>
      </w:r>
      <w:r w:rsidR="000727C6">
        <w:t>opullisessa UML-kaaviossa on huomioitu peliä alustavat tekijät ja se on huomattavasti selkeämpi kokonaisuus, kuin alkuperäinen. Lopullisessa kaaviossa on havaittavissa edellä mainittu ”punainen lanka”.</w:t>
      </w:r>
    </w:p>
    <w:p w:rsidR="000727C6" w:rsidRDefault="000727C6" w:rsidP="000727C6"/>
    <w:p w:rsidR="000727C6" w:rsidRDefault="000727C6" w:rsidP="000727C6"/>
    <w:p w:rsidR="000727C6" w:rsidRPr="008A0E87" w:rsidRDefault="000727C6" w:rsidP="000727C6">
      <w:pPr>
        <w:pStyle w:val="Heading2"/>
        <w:keepLines w:val="0"/>
        <w:spacing w:after="60"/>
      </w:pPr>
      <w:bookmarkStart w:id="21" w:name="_Toc417818372"/>
      <w:bookmarkStart w:id="22" w:name="_Toc436244411"/>
      <w:r>
        <w:t>Alkuperäinen kenttä ja toteutuneet kentät</w:t>
      </w:r>
      <w:bookmarkEnd w:id="21"/>
      <w:bookmarkEnd w:id="22"/>
      <w:r>
        <w:t xml:space="preserve"> </w:t>
      </w:r>
    </w:p>
    <w:p w:rsidR="000727C6" w:rsidRDefault="000727C6" w:rsidP="00431DD3">
      <w:pPr>
        <w:pStyle w:val="BodyText"/>
      </w:pPr>
      <w:r>
        <w:t>Alkuperäinen idea oli tehdä yksi kenttä, mutta teimme neljä pelattavuuden takia. Tutorial kentän, kaksi vaikeampaa kenttää ja loppuun ”animaatiokentän”. Yksi kentistä eroaa alkuperäisestä suunnitelmasta hyvin vähän. Tosin huomasimme kentän olevan turhan staattinen ja lisäsimme siihen joitakin objekteja pelattavuuden ja ulkonäön vuoksi, kuten alla olevista kuvista voidaan huomata.</w:t>
      </w:r>
    </w:p>
    <w:p w:rsidR="000727C6" w:rsidRDefault="000727C6" w:rsidP="000727C6">
      <w:pPr>
        <w:keepNext/>
      </w:pPr>
      <w:r>
        <w:rPr>
          <w:noProof/>
          <w:lang w:eastAsia="fi-FI"/>
        </w:rPr>
        <w:lastRenderedPageBreak/>
        <w:drawing>
          <wp:inline distT="0" distB="0" distL="0" distR="0">
            <wp:extent cx="5286375" cy="2962275"/>
            <wp:effectExtent l="0" t="0" r="9525" b="9525"/>
            <wp:docPr id="24" name="Picture 24" descr="level1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level1tutoria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86375" cy="2962275"/>
                    </a:xfrm>
                    <a:prstGeom prst="rect">
                      <a:avLst/>
                    </a:prstGeom>
                    <a:noFill/>
                    <a:ln>
                      <a:noFill/>
                    </a:ln>
                  </pic:spPr>
                </pic:pic>
              </a:graphicData>
            </a:graphic>
          </wp:inline>
        </w:drawing>
      </w:r>
    </w:p>
    <w:p w:rsidR="000727C6" w:rsidRPr="00DC1948" w:rsidRDefault="000727C6" w:rsidP="000727C6">
      <w:pPr>
        <w:pStyle w:val="Caption"/>
        <w:rPr>
          <w:sz w:val="20"/>
        </w:rPr>
      </w:pPr>
      <w:r w:rsidRPr="00DC1948">
        <w:rPr>
          <w:sz w:val="20"/>
        </w:rPr>
        <w:t xml:space="preserve">Kuva </w:t>
      </w:r>
      <w:r>
        <w:rPr>
          <w:sz w:val="20"/>
        </w:rPr>
        <w:t>3</w:t>
      </w:r>
      <w:r w:rsidRPr="00DC1948">
        <w:rPr>
          <w:sz w:val="20"/>
        </w:rPr>
        <w:t>:</w:t>
      </w:r>
      <w:r w:rsidR="00BD1974">
        <w:rPr>
          <w:sz w:val="20"/>
        </w:rPr>
        <w:t xml:space="preserve"> </w:t>
      </w:r>
      <w:r w:rsidRPr="00DC1948">
        <w:rPr>
          <w:sz w:val="20"/>
        </w:rPr>
        <w:t>Tutorial kenttä</w:t>
      </w:r>
    </w:p>
    <w:p w:rsidR="000727C6" w:rsidRDefault="000727C6" w:rsidP="000727C6"/>
    <w:p w:rsidR="000727C6" w:rsidRDefault="000727C6" w:rsidP="000727C6">
      <w:pPr>
        <w:keepNext/>
      </w:pPr>
      <w:r>
        <w:rPr>
          <w:noProof/>
          <w:lang w:eastAsia="fi-FI"/>
        </w:rPr>
        <w:drawing>
          <wp:inline distT="0" distB="0" distL="0" distR="0">
            <wp:extent cx="5267325" cy="2981325"/>
            <wp:effectExtent l="0" t="0" r="9525" b="9525"/>
            <wp:docPr id="23" name="Picture 23" descr="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ma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2981325"/>
                    </a:xfrm>
                    <a:prstGeom prst="rect">
                      <a:avLst/>
                    </a:prstGeom>
                    <a:noFill/>
                    <a:ln>
                      <a:noFill/>
                    </a:ln>
                  </pic:spPr>
                </pic:pic>
              </a:graphicData>
            </a:graphic>
          </wp:inline>
        </w:drawing>
      </w:r>
    </w:p>
    <w:p w:rsidR="000727C6" w:rsidRDefault="000727C6" w:rsidP="000727C6">
      <w:pPr>
        <w:pStyle w:val="Caption"/>
        <w:rPr>
          <w:sz w:val="20"/>
        </w:rPr>
      </w:pPr>
      <w:r w:rsidRPr="00F64F72">
        <w:rPr>
          <w:sz w:val="20"/>
        </w:rPr>
        <w:t>Kuva</w:t>
      </w:r>
      <w:r>
        <w:rPr>
          <w:sz w:val="20"/>
        </w:rPr>
        <w:t xml:space="preserve"> 4: Alkuperäinen kenttä</w:t>
      </w:r>
      <w:r w:rsidRPr="00F64F72">
        <w:rPr>
          <w:sz w:val="20"/>
        </w:rPr>
        <w:t>suunnitelma</w:t>
      </w:r>
    </w:p>
    <w:p w:rsidR="000727C6" w:rsidRDefault="000727C6" w:rsidP="000727C6"/>
    <w:p w:rsidR="000727C6" w:rsidRDefault="000727C6" w:rsidP="000727C6">
      <w:pPr>
        <w:keepNext/>
      </w:pPr>
      <w:r>
        <w:rPr>
          <w:noProof/>
          <w:lang w:eastAsia="fi-FI"/>
        </w:rPr>
        <w:lastRenderedPageBreak/>
        <w:drawing>
          <wp:inline distT="0" distB="0" distL="0" distR="0">
            <wp:extent cx="5286375" cy="2981325"/>
            <wp:effectExtent l="0" t="0" r="9525" b="9525"/>
            <wp:docPr id="22" name="Picture 22" descr="level1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level1sta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86375" cy="2981325"/>
                    </a:xfrm>
                    <a:prstGeom prst="rect">
                      <a:avLst/>
                    </a:prstGeom>
                    <a:noFill/>
                    <a:ln>
                      <a:noFill/>
                    </a:ln>
                  </pic:spPr>
                </pic:pic>
              </a:graphicData>
            </a:graphic>
          </wp:inline>
        </w:drawing>
      </w:r>
    </w:p>
    <w:p w:rsidR="000727C6" w:rsidRDefault="000727C6" w:rsidP="000727C6">
      <w:pPr>
        <w:pStyle w:val="Caption"/>
        <w:rPr>
          <w:sz w:val="20"/>
        </w:rPr>
      </w:pPr>
      <w:r w:rsidRPr="00DC1948">
        <w:rPr>
          <w:sz w:val="20"/>
        </w:rPr>
        <w:t>Kuva</w:t>
      </w:r>
      <w:r>
        <w:rPr>
          <w:sz w:val="20"/>
        </w:rPr>
        <w:t xml:space="preserve"> 5</w:t>
      </w:r>
      <w:r w:rsidRPr="00DC1948">
        <w:rPr>
          <w:sz w:val="20"/>
        </w:rPr>
        <w:t>: Lopullinen toinen kenttä</w:t>
      </w:r>
    </w:p>
    <w:p w:rsidR="000727C6" w:rsidRPr="00DC1948" w:rsidRDefault="000727C6" w:rsidP="000727C6"/>
    <w:p w:rsidR="000727C6" w:rsidRDefault="000727C6" w:rsidP="000727C6">
      <w:pPr>
        <w:keepNext/>
      </w:pPr>
      <w:r>
        <w:rPr>
          <w:noProof/>
          <w:lang w:eastAsia="fi-FI"/>
        </w:rPr>
        <w:drawing>
          <wp:inline distT="0" distB="0" distL="0" distR="0">
            <wp:extent cx="5276850" cy="2962275"/>
            <wp:effectExtent l="0" t="0" r="0" b="9525"/>
            <wp:docPr id="21" name="Picture 21" descr="level2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level2sta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6850" cy="2962275"/>
                    </a:xfrm>
                    <a:prstGeom prst="rect">
                      <a:avLst/>
                    </a:prstGeom>
                    <a:noFill/>
                    <a:ln>
                      <a:noFill/>
                    </a:ln>
                  </pic:spPr>
                </pic:pic>
              </a:graphicData>
            </a:graphic>
          </wp:inline>
        </w:drawing>
      </w:r>
    </w:p>
    <w:p w:rsidR="000727C6" w:rsidRDefault="000727C6" w:rsidP="000727C6">
      <w:pPr>
        <w:pStyle w:val="Caption"/>
        <w:rPr>
          <w:sz w:val="20"/>
        </w:rPr>
      </w:pPr>
      <w:r w:rsidRPr="00DC1948">
        <w:rPr>
          <w:sz w:val="20"/>
        </w:rPr>
        <w:t>Kuva</w:t>
      </w:r>
      <w:r>
        <w:rPr>
          <w:sz w:val="20"/>
        </w:rPr>
        <w:t xml:space="preserve"> 6</w:t>
      </w:r>
      <w:r w:rsidRPr="00DC1948">
        <w:rPr>
          <w:sz w:val="20"/>
        </w:rPr>
        <w:t>: Kolmas kenttä</w:t>
      </w:r>
    </w:p>
    <w:p w:rsidR="000727C6" w:rsidRDefault="000727C6" w:rsidP="000727C6"/>
    <w:p w:rsidR="000727C6" w:rsidRDefault="000727C6" w:rsidP="000727C6">
      <w:pPr>
        <w:keepNext/>
      </w:pPr>
      <w:r>
        <w:rPr>
          <w:noProof/>
          <w:lang w:eastAsia="fi-FI"/>
        </w:rPr>
        <w:lastRenderedPageBreak/>
        <w:drawing>
          <wp:inline distT="0" distB="0" distL="0" distR="0">
            <wp:extent cx="5276850" cy="2952750"/>
            <wp:effectExtent l="0" t="0" r="0" b="0"/>
            <wp:docPr id="20" name="Picture 20" descr="viimenen kent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viimenen kenttä"/>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6850" cy="2952750"/>
                    </a:xfrm>
                    <a:prstGeom prst="rect">
                      <a:avLst/>
                    </a:prstGeom>
                    <a:noFill/>
                    <a:ln>
                      <a:noFill/>
                    </a:ln>
                  </pic:spPr>
                </pic:pic>
              </a:graphicData>
            </a:graphic>
          </wp:inline>
        </w:drawing>
      </w:r>
    </w:p>
    <w:p w:rsidR="000727C6" w:rsidRPr="00523ECA" w:rsidRDefault="000727C6" w:rsidP="000727C6">
      <w:pPr>
        <w:pStyle w:val="Caption"/>
        <w:rPr>
          <w:sz w:val="20"/>
        </w:rPr>
      </w:pPr>
      <w:r w:rsidRPr="00523ECA">
        <w:rPr>
          <w:sz w:val="20"/>
        </w:rPr>
        <w:t xml:space="preserve">Kuva </w:t>
      </w:r>
      <w:r>
        <w:rPr>
          <w:sz w:val="20"/>
        </w:rPr>
        <w:t>7</w:t>
      </w:r>
      <w:r w:rsidRPr="00523ECA">
        <w:rPr>
          <w:sz w:val="20"/>
        </w:rPr>
        <w:t>: Animoitu kenttä</w:t>
      </w:r>
    </w:p>
    <w:p w:rsidR="000727C6" w:rsidRDefault="000727C6" w:rsidP="000727C6">
      <w:pPr>
        <w:pStyle w:val="Heading2"/>
        <w:keepLines w:val="0"/>
        <w:spacing w:after="60"/>
      </w:pPr>
      <w:bookmarkStart w:id="23" w:name="_Toc417818373"/>
      <w:bookmarkStart w:id="24" w:name="_Toc436244412"/>
      <w:r>
        <w:t>Suunniteltu ja toteutunut valikko</w:t>
      </w:r>
      <w:bookmarkEnd w:id="23"/>
      <w:bookmarkEnd w:id="24"/>
    </w:p>
    <w:p w:rsidR="000727C6" w:rsidRDefault="000727C6" w:rsidP="000727C6">
      <w:r>
        <w:t>Alkuperäisessä suunnitelmassa päävalikon ulkoasu näytti seuraavanlaiselta:</w:t>
      </w:r>
    </w:p>
    <w:p w:rsidR="000727C6" w:rsidRPr="000E77DE" w:rsidRDefault="000727C6" w:rsidP="000727C6"/>
    <w:p w:rsidR="000727C6" w:rsidRDefault="000727C6" w:rsidP="000727C6">
      <w:pPr>
        <w:keepNext/>
      </w:pPr>
      <w:r w:rsidRPr="00381171">
        <w:rPr>
          <w:noProof/>
          <w:lang w:eastAsia="fi-FI"/>
        </w:rPr>
        <w:drawing>
          <wp:inline distT="0" distB="0" distL="0" distR="0">
            <wp:extent cx="5295900" cy="3038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95900" cy="3038475"/>
                    </a:xfrm>
                    <a:prstGeom prst="rect">
                      <a:avLst/>
                    </a:prstGeom>
                    <a:noFill/>
                    <a:ln>
                      <a:noFill/>
                    </a:ln>
                  </pic:spPr>
                </pic:pic>
              </a:graphicData>
            </a:graphic>
          </wp:inline>
        </w:drawing>
      </w:r>
    </w:p>
    <w:p w:rsidR="000727C6" w:rsidRPr="008B2CF8" w:rsidRDefault="000727C6" w:rsidP="000727C6">
      <w:pPr>
        <w:pStyle w:val="Caption"/>
        <w:rPr>
          <w:noProof/>
          <w:sz w:val="20"/>
        </w:rPr>
      </w:pPr>
      <w:r w:rsidRPr="008B2CF8">
        <w:rPr>
          <w:sz w:val="20"/>
        </w:rPr>
        <w:t xml:space="preserve">Kuva </w:t>
      </w:r>
      <w:r>
        <w:rPr>
          <w:sz w:val="20"/>
        </w:rPr>
        <w:t>8</w:t>
      </w:r>
      <w:r w:rsidRPr="008B2CF8">
        <w:rPr>
          <w:sz w:val="20"/>
        </w:rPr>
        <w:t xml:space="preserve">: Alkuperäinen </w:t>
      </w:r>
      <w:r w:rsidR="00E82055">
        <w:rPr>
          <w:sz w:val="20"/>
        </w:rPr>
        <w:t>päävalikko</w:t>
      </w:r>
    </w:p>
    <w:p w:rsidR="000727C6" w:rsidRDefault="000727C6" w:rsidP="000727C6">
      <w:pPr>
        <w:rPr>
          <w:noProof/>
        </w:rPr>
      </w:pPr>
    </w:p>
    <w:p w:rsidR="000727C6" w:rsidRDefault="000727C6" w:rsidP="00431DD3">
      <w:pPr>
        <w:pStyle w:val="BodyText"/>
        <w:rPr>
          <w:noProof/>
        </w:rPr>
      </w:pPr>
      <w:r>
        <w:rPr>
          <w:noProof/>
        </w:rPr>
        <w:t>Myöhemmin mietittyämme totesimme valikon olevan hieman tylsännäköinen ja päätimme parannella sitä visuaalisesti ja käytännöllisistä syistä luoda alavalikot:</w:t>
      </w:r>
    </w:p>
    <w:p w:rsidR="000727C6" w:rsidRDefault="000727C6" w:rsidP="000727C6">
      <w:pPr>
        <w:rPr>
          <w:noProof/>
        </w:rPr>
      </w:pPr>
    </w:p>
    <w:p w:rsidR="000727C6" w:rsidRDefault="000727C6" w:rsidP="000727C6">
      <w:pPr>
        <w:keepNext/>
      </w:pPr>
      <w:r>
        <w:rPr>
          <w:noProof/>
          <w:lang w:eastAsia="fi-FI"/>
        </w:rPr>
        <w:lastRenderedPageBreak/>
        <w:drawing>
          <wp:inline distT="0" distB="0" distL="0" distR="0">
            <wp:extent cx="5286375" cy="2971800"/>
            <wp:effectExtent l="0" t="0" r="9525" b="0"/>
            <wp:docPr id="18" name="Picture 18" descr="menun lopullinen ulkoa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menun lopullinen ulkoasu"/>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86375" cy="2971800"/>
                    </a:xfrm>
                    <a:prstGeom prst="rect">
                      <a:avLst/>
                    </a:prstGeom>
                    <a:noFill/>
                    <a:ln>
                      <a:noFill/>
                    </a:ln>
                  </pic:spPr>
                </pic:pic>
              </a:graphicData>
            </a:graphic>
          </wp:inline>
        </w:drawing>
      </w:r>
    </w:p>
    <w:p w:rsidR="000727C6" w:rsidRDefault="000727C6" w:rsidP="000727C6">
      <w:pPr>
        <w:pStyle w:val="Caption"/>
        <w:rPr>
          <w:sz w:val="20"/>
        </w:rPr>
      </w:pPr>
      <w:r w:rsidRPr="00D35FF5">
        <w:rPr>
          <w:sz w:val="20"/>
        </w:rPr>
        <w:t>Kuva</w:t>
      </w:r>
      <w:r>
        <w:rPr>
          <w:sz w:val="20"/>
        </w:rPr>
        <w:t xml:space="preserve"> 9</w:t>
      </w:r>
      <w:r w:rsidRPr="00D35FF5">
        <w:rPr>
          <w:sz w:val="20"/>
        </w:rPr>
        <w:t xml:space="preserve">: Lopullinen </w:t>
      </w:r>
      <w:r w:rsidR="00E31206">
        <w:rPr>
          <w:sz w:val="20"/>
        </w:rPr>
        <w:t>päävalikko</w:t>
      </w:r>
    </w:p>
    <w:p w:rsidR="000727C6" w:rsidRDefault="000727C6" w:rsidP="000727C6"/>
    <w:p w:rsidR="000727C6" w:rsidRDefault="000727C6" w:rsidP="000727C6">
      <w:pPr>
        <w:keepNext/>
      </w:pPr>
      <w:r>
        <w:rPr>
          <w:noProof/>
          <w:lang w:eastAsia="fi-FI"/>
        </w:rPr>
        <w:drawing>
          <wp:inline distT="0" distB="0" distL="0" distR="0">
            <wp:extent cx="5286375" cy="2676525"/>
            <wp:effectExtent l="0" t="0" r="9525" b="9525"/>
            <wp:docPr id="17" name="Picture 17" descr="Alavalik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Alavalik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6375" cy="2676525"/>
                    </a:xfrm>
                    <a:prstGeom prst="rect">
                      <a:avLst/>
                    </a:prstGeom>
                    <a:noFill/>
                    <a:ln>
                      <a:noFill/>
                    </a:ln>
                  </pic:spPr>
                </pic:pic>
              </a:graphicData>
            </a:graphic>
          </wp:inline>
        </w:drawing>
      </w:r>
    </w:p>
    <w:p w:rsidR="000727C6" w:rsidRPr="00523ECA" w:rsidRDefault="000727C6" w:rsidP="000727C6">
      <w:pPr>
        <w:pStyle w:val="Caption"/>
        <w:rPr>
          <w:sz w:val="20"/>
        </w:rPr>
      </w:pPr>
      <w:r w:rsidRPr="00523ECA">
        <w:rPr>
          <w:sz w:val="20"/>
        </w:rPr>
        <w:t xml:space="preserve">Kuva </w:t>
      </w:r>
      <w:r>
        <w:rPr>
          <w:sz w:val="20"/>
        </w:rPr>
        <w:t>10</w:t>
      </w:r>
      <w:r w:rsidRPr="00523ECA">
        <w:rPr>
          <w:sz w:val="20"/>
        </w:rPr>
        <w:t>:</w:t>
      </w:r>
      <w:r w:rsidR="000C1E73">
        <w:rPr>
          <w:sz w:val="20"/>
        </w:rPr>
        <w:t xml:space="preserve"> </w:t>
      </w:r>
      <w:r w:rsidRPr="00523ECA">
        <w:rPr>
          <w:sz w:val="20"/>
        </w:rPr>
        <w:t>Alavalikot ja ilmoitukset</w:t>
      </w:r>
    </w:p>
    <w:p w:rsidR="000727C6" w:rsidRDefault="000727C6" w:rsidP="000727C6">
      <w:pPr>
        <w:pStyle w:val="Heading1"/>
        <w:keepLines w:val="0"/>
        <w:spacing w:after="60"/>
        <w:ind w:left="432" w:hanging="432"/>
      </w:pPr>
      <w:bookmarkStart w:id="25" w:name="_Toc417818374"/>
      <w:bookmarkStart w:id="26" w:name="_Toc436244413"/>
      <w:r>
        <w:t>Testaus, ongelmakohdat ja niiden ratkaisut</w:t>
      </w:r>
      <w:bookmarkEnd w:id="25"/>
      <w:bookmarkEnd w:id="26"/>
    </w:p>
    <w:p w:rsidR="000727C6" w:rsidRDefault="000727C6" w:rsidP="00431DD3">
      <w:pPr>
        <w:pStyle w:val="BodyText"/>
      </w:pPr>
      <w:r w:rsidRPr="00431DD3">
        <w:rPr>
          <w:rStyle w:val="BodyTextChar"/>
        </w:rPr>
        <w:t>Vaikka testasimme peliä aina kun lisäsimme siihen jotain uutta, ei ongelmakohdilta vältytty.</w:t>
      </w:r>
      <w:r w:rsidR="000D33E3">
        <w:rPr>
          <w:rStyle w:val="BodyTextChar"/>
        </w:rPr>
        <w:t xml:space="preserve"> Suurimmaksi ongelmaksi muodostui tilemap collision, joka otti useamman collisionin samaan aikaan.</w:t>
      </w:r>
      <w:r w:rsidRPr="00431DD3">
        <w:rPr>
          <w:rStyle w:val="BodyTextChar"/>
        </w:rPr>
        <w:t xml:space="preserve"> Varsinkin projektin loppuvaiheessa testasimme peliä jatkuvasti, jotta löytäisimme mahdolliset virheet pelattavuudesta. Testautimme peliä myös ystävillä, jotta saisimme pelattavuudesta mahdollisimman hyvän. Pieniä virheitä löytyi mutta kor</w:t>
      </w:r>
      <w:r w:rsidR="00B268F6">
        <w:rPr>
          <w:rStyle w:val="BodyTextChar"/>
        </w:rPr>
        <w:t>jasimme jokaisen minkä löysimme</w:t>
      </w:r>
      <w:r>
        <w:t xml:space="preserve">. Pienempään </w:t>
      </w:r>
      <w:r>
        <w:lastRenderedPageBreak/>
        <w:t xml:space="preserve">ongelmakohtaan törmäsimme </w:t>
      </w:r>
      <w:r w:rsidR="00776F5A">
        <w:t>hyppy osui collisioniin, sillä siirtymän aika satunnaisesti saattoi nousta puolet suurempaan kuin normaalisti..</w:t>
      </w:r>
    </w:p>
    <w:p w:rsidR="000727C6" w:rsidRPr="000C337C" w:rsidRDefault="000727C6" w:rsidP="000727C6">
      <w:pPr>
        <w:pStyle w:val="Heading1"/>
        <w:keepLines w:val="0"/>
        <w:spacing w:after="60"/>
        <w:ind w:left="432" w:hanging="432"/>
      </w:pPr>
      <w:bookmarkStart w:id="27" w:name="_Toc417818375"/>
      <w:bookmarkStart w:id="28" w:name="_Toc436244414"/>
      <w:r>
        <w:t>Itsearviointi projektista</w:t>
      </w:r>
      <w:bookmarkEnd w:id="27"/>
      <w:bookmarkEnd w:id="28"/>
    </w:p>
    <w:p w:rsidR="000727C6" w:rsidRDefault="000727C6" w:rsidP="00431DD3">
      <w:pPr>
        <w:pStyle w:val="BodyText"/>
      </w:pPr>
      <w:r>
        <w:t>Mielestämme projekti on ollut hyvin opettavainen ja mielenkiintoinen kokonaisuus.  Tunnilla tehdyt asiat ovat olleet oikein hyviä ja hyödyllisiä esimerkkejä, on silti suuremman kokonaisuuden hallitseminen vaikeaa ilman aukotonta suunnitelmaa. Projektin edetessä olemme huomanneet UML-kaavion tärkeyden ja kuinka se helpottaa koodin kirjoittamista</w:t>
      </w:r>
      <w:r w:rsidR="00FE6BDA">
        <w:t xml:space="preserve"> sekä projektin toiminnallisuuden ymmärtämistä</w:t>
      </w:r>
      <w:r>
        <w:t>.</w:t>
      </w:r>
    </w:p>
    <w:p w:rsidR="00BD1F90" w:rsidRDefault="005D3297" w:rsidP="00431DD3">
      <w:pPr>
        <w:pStyle w:val="BodyText"/>
      </w:pPr>
      <w:r>
        <w:t>Lopputuloksesta</w:t>
      </w:r>
      <w:r w:rsidR="000727C6">
        <w:t xml:space="preserve"> olemme</w:t>
      </w:r>
      <w:r w:rsidR="00A607B0">
        <w:t xml:space="preserve"> tyytyväisiä</w:t>
      </w:r>
      <w:r w:rsidR="000727C6">
        <w:t>, sillä peli näyttää hyvältä ja toimii erinomaisesti. Tulevaisuudessa suunnittelimme tekevämme useamman kentän, jotta tästä paketista tulisi laajempi kokonaisuus. Mainittakoon</w:t>
      </w:r>
      <w:r w:rsidR="00F26B1D">
        <w:t xml:space="preserve"> lopuksi</w:t>
      </w:r>
      <w:r w:rsidR="000727C6">
        <w:t>, että kaikki pelissä käytetyt grafiikat ovat i</w:t>
      </w:r>
      <w:r w:rsidR="001E61D3">
        <w:t>tse tehtyjä ja suunniteltuja.</w:t>
      </w:r>
    </w:p>
    <w:sectPr w:rsidR="00BD1F90" w:rsidSect="005A64DD">
      <w:headerReference w:type="even" r:id="rId22"/>
      <w:headerReference w:type="default" r:id="rId23"/>
      <w:footerReference w:type="even" r:id="rId24"/>
      <w:footerReference w:type="default" r:id="rId25"/>
      <w:headerReference w:type="first" r:id="rId26"/>
      <w:footerReference w:type="first" r:id="rId27"/>
      <w:pgSz w:w="11906" w:h="16838"/>
      <w:pgMar w:top="1134" w:right="1134" w:bottom="1134" w:left="2438"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3103" w:rsidRDefault="00F33103" w:rsidP="00971213">
      <w:pPr>
        <w:spacing w:after="0" w:line="240" w:lineRule="auto"/>
      </w:pPr>
      <w:r>
        <w:separator/>
      </w:r>
    </w:p>
  </w:endnote>
  <w:endnote w:type="continuationSeparator" w:id="0">
    <w:p w:rsidR="00F33103" w:rsidRDefault="00F33103" w:rsidP="009712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1213" w:rsidRDefault="00F05652" w:rsidP="00F05652">
    <w:pPr>
      <w:pStyle w:val="Footer"/>
      <w:tabs>
        <w:tab w:val="clear" w:pos="4513"/>
        <w:tab w:val="clear" w:pos="9026"/>
        <w:tab w:val="left" w:pos="3510"/>
      </w:tabs>
      <w:jc w:val="center"/>
    </w:pPr>
    <w:r w:rsidRPr="00F05652">
      <w:rPr>
        <w:noProof/>
        <w:lang w:eastAsia="fi-FI"/>
      </w:rPr>
      <w:drawing>
        <wp:inline distT="0" distB="0" distL="0" distR="0">
          <wp:extent cx="3470400" cy="717176"/>
          <wp:effectExtent l="0" t="0" r="0" b="6985"/>
          <wp:docPr id="11" name="Picture 11" descr="http://batman.jamk.fi/%7Evarpe/ictvalmiudet/2014/jamkinmalli/jam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atman.jamk.fi/%7Evarpe/ictvalmiudet/2014/jamkinmalli/jamk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0400" cy="717176"/>
                  </a:xfrm>
                  <a:prstGeom prst="rect">
                    <a:avLst/>
                  </a:prstGeom>
                  <a:noFill/>
                  <a:ln>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3DCE" w:rsidRDefault="00F3310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1213" w:rsidRDefault="00971213" w:rsidP="00971213">
    <w:pPr>
      <w:pStyle w:val="Footer"/>
      <w:tabs>
        <w:tab w:val="clear" w:pos="4513"/>
        <w:tab w:val="clear" w:pos="9026"/>
        <w:tab w:val="left" w:pos="3510"/>
      </w:tabs>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3DCE" w:rsidRDefault="00F3310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3103" w:rsidRDefault="00F33103" w:rsidP="00971213">
      <w:pPr>
        <w:spacing w:after="0" w:line="240" w:lineRule="auto"/>
      </w:pPr>
      <w:r>
        <w:separator/>
      </w:r>
    </w:p>
  </w:footnote>
  <w:footnote w:type="continuationSeparator" w:id="0">
    <w:p w:rsidR="00F33103" w:rsidRDefault="00F33103" w:rsidP="0097121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5652" w:rsidRDefault="00F05652">
    <w:pPr>
      <w:pStyle w:val="Header"/>
    </w:pPr>
    <w:r w:rsidRPr="00F05652">
      <w:rPr>
        <w:noProof/>
        <w:lang w:eastAsia="fi-FI"/>
      </w:rPr>
      <w:drawing>
        <wp:inline distT="0" distB="0" distL="0" distR="0">
          <wp:extent cx="1800000" cy="532265"/>
          <wp:effectExtent l="0" t="0" r="0" b="1270"/>
          <wp:docPr id="10" name="Picture 10" descr="http://batman.jamk.fi/%7Evarpe/ictvalmiudet/2014/jamkinmalli/jamkf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atman.jamk.fi/%7Evarpe/ictvalmiudet/2014/jamkinmalli/jamkfi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0000" cy="532265"/>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3DCE" w:rsidRDefault="00F3310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2449087"/>
      <w:docPartObj>
        <w:docPartGallery w:val="Page Numbers (Top of Page)"/>
        <w:docPartUnique/>
      </w:docPartObj>
    </w:sdtPr>
    <w:sdtEndPr>
      <w:rPr>
        <w:noProof/>
      </w:rPr>
    </w:sdtEndPr>
    <w:sdtContent>
      <w:p w:rsidR="005A64DD" w:rsidRDefault="005A64DD">
        <w:pPr>
          <w:pStyle w:val="Header"/>
        </w:pPr>
        <w:r>
          <w:fldChar w:fldCharType="begin"/>
        </w:r>
        <w:r>
          <w:instrText xml:space="preserve"> PAGE   \* MERGEFORMAT </w:instrText>
        </w:r>
        <w:r>
          <w:fldChar w:fldCharType="separate"/>
        </w:r>
        <w:r w:rsidR="00E65313">
          <w:rPr>
            <w:noProof/>
          </w:rPr>
          <w:t>12</w:t>
        </w:r>
        <w:r>
          <w:rPr>
            <w:noProof/>
          </w:rPr>
          <w:fldChar w:fldCharType="end"/>
        </w:r>
      </w:p>
    </w:sdtContent>
  </w:sdt>
  <w:p w:rsidR="005A64DD" w:rsidRDefault="005A64DD" w:rsidP="005A64D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3DCE" w:rsidRDefault="00F3310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6C74EC"/>
    <w:multiLevelType w:val="hybridMultilevel"/>
    <w:tmpl w:val="07769EC4"/>
    <w:lvl w:ilvl="0" w:tplc="E6A012E4">
      <w:numFmt w:val="bullet"/>
      <w:lvlText w:val="-"/>
      <w:lvlJc w:val="left"/>
      <w:pPr>
        <w:ind w:left="720" w:hanging="360"/>
      </w:pPr>
      <w:rPr>
        <w:rFonts w:ascii="Calibri" w:eastAsiaTheme="minorHAnsi" w:hAnsi="Calibri" w:cstheme="minorBid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184C46E5"/>
    <w:multiLevelType w:val="multilevel"/>
    <w:tmpl w:val="B04601F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CFB0EF7"/>
    <w:multiLevelType w:val="multilevel"/>
    <w:tmpl w:val="8D462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94718AF"/>
    <w:multiLevelType w:val="hybridMultilevel"/>
    <w:tmpl w:val="89D6537E"/>
    <w:lvl w:ilvl="0" w:tplc="B5DE7DD4">
      <w:numFmt w:val="bullet"/>
      <w:lvlText w:val="-"/>
      <w:lvlJc w:val="left"/>
      <w:pPr>
        <w:ind w:left="1665" w:hanging="360"/>
      </w:pPr>
      <w:rPr>
        <w:rFonts w:ascii="Times New Roman" w:eastAsia="Times New Roman" w:hAnsi="Times New Roman" w:cs="Times New Roman" w:hint="default"/>
        <w:sz w:val="24"/>
      </w:rPr>
    </w:lvl>
    <w:lvl w:ilvl="1" w:tplc="040B0003" w:tentative="1">
      <w:start w:val="1"/>
      <w:numFmt w:val="bullet"/>
      <w:lvlText w:val="o"/>
      <w:lvlJc w:val="left"/>
      <w:pPr>
        <w:ind w:left="2385" w:hanging="360"/>
      </w:pPr>
      <w:rPr>
        <w:rFonts w:ascii="Courier New" w:hAnsi="Courier New" w:cs="Courier New" w:hint="default"/>
      </w:rPr>
    </w:lvl>
    <w:lvl w:ilvl="2" w:tplc="040B0005" w:tentative="1">
      <w:start w:val="1"/>
      <w:numFmt w:val="bullet"/>
      <w:lvlText w:val=""/>
      <w:lvlJc w:val="left"/>
      <w:pPr>
        <w:ind w:left="3105" w:hanging="360"/>
      </w:pPr>
      <w:rPr>
        <w:rFonts w:ascii="Wingdings" w:hAnsi="Wingdings" w:hint="default"/>
      </w:rPr>
    </w:lvl>
    <w:lvl w:ilvl="3" w:tplc="040B0001" w:tentative="1">
      <w:start w:val="1"/>
      <w:numFmt w:val="bullet"/>
      <w:lvlText w:val=""/>
      <w:lvlJc w:val="left"/>
      <w:pPr>
        <w:ind w:left="3825" w:hanging="360"/>
      </w:pPr>
      <w:rPr>
        <w:rFonts w:ascii="Symbol" w:hAnsi="Symbol" w:hint="default"/>
      </w:rPr>
    </w:lvl>
    <w:lvl w:ilvl="4" w:tplc="040B0003" w:tentative="1">
      <w:start w:val="1"/>
      <w:numFmt w:val="bullet"/>
      <w:lvlText w:val="o"/>
      <w:lvlJc w:val="left"/>
      <w:pPr>
        <w:ind w:left="4545" w:hanging="360"/>
      </w:pPr>
      <w:rPr>
        <w:rFonts w:ascii="Courier New" w:hAnsi="Courier New" w:cs="Courier New" w:hint="default"/>
      </w:rPr>
    </w:lvl>
    <w:lvl w:ilvl="5" w:tplc="040B0005" w:tentative="1">
      <w:start w:val="1"/>
      <w:numFmt w:val="bullet"/>
      <w:lvlText w:val=""/>
      <w:lvlJc w:val="left"/>
      <w:pPr>
        <w:ind w:left="5265" w:hanging="360"/>
      </w:pPr>
      <w:rPr>
        <w:rFonts w:ascii="Wingdings" w:hAnsi="Wingdings" w:hint="default"/>
      </w:rPr>
    </w:lvl>
    <w:lvl w:ilvl="6" w:tplc="040B0001" w:tentative="1">
      <w:start w:val="1"/>
      <w:numFmt w:val="bullet"/>
      <w:lvlText w:val=""/>
      <w:lvlJc w:val="left"/>
      <w:pPr>
        <w:ind w:left="5985" w:hanging="360"/>
      </w:pPr>
      <w:rPr>
        <w:rFonts w:ascii="Symbol" w:hAnsi="Symbol" w:hint="default"/>
      </w:rPr>
    </w:lvl>
    <w:lvl w:ilvl="7" w:tplc="040B0003" w:tentative="1">
      <w:start w:val="1"/>
      <w:numFmt w:val="bullet"/>
      <w:lvlText w:val="o"/>
      <w:lvlJc w:val="left"/>
      <w:pPr>
        <w:ind w:left="6705" w:hanging="360"/>
      </w:pPr>
      <w:rPr>
        <w:rFonts w:ascii="Courier New" w:hAnsi="Courier New" w:cs="Courier New" w:hint="default"/>
      </w:rPr>
    </w:lvl>
    <w:lvl w:ilvl="8" w:tplc="040B0005" w:tentative="1">
      <w:start w:val="1"/>
      <w:numFmt w:val="bullet"/>
      <w:lvlText w:val=""/>
      <w:lvlJc w:val="left"/>
      <w:pPr>
        <w:ind w:left="7425" w:hanging="360"/>
      </w:pPr>
      <w:rPr>
        <w:rFonts w:ascii="Wingdings" w:hAnsi="Wingdings" w:hint="default"/>
      </w:rPr>
    </w:lvl>
  </w:abstractNum>
  <w:abstractNum w:abstractNumId="4" w15:restartNumberingAfterBreak="0">
    <w:nsid w:val="3A173519"/>
    <w:multiLevelType w:val="hybridMultilevel"/>
    <w:tmpl w:val="5F4AF56A"/>
    <w:lvl w:ilvl="0" w:tplc="BFD289FE">
      <w:start w:val="1"/>
      <w:numFmt w:val="upperLetter"/>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662B4B68"/>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C2318CC"/>
    <w:multiLevelType w:val="hybridMultilevel"/>
    <w:tmpl w:val="EC64705E"/>
    <w:lvl w:ilvl="0" w:tplc="F392DDC8">
      <w:start w:val="1"/>
      <w:numFmt w:val="upperLetter"/>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1"/>
  </w:num>
  <w:num w:numId="2">
    <w:abstractNumId w:val="4"/>
  </w:num>
  <w:num w:numId="3">
    <w:abstractNumId w:val="6"/>
  </w:num>
  <w:num w:numId="4">
    <w:abstractNumId w:val="0"/>
  </w:num>
  <w:num w:numId="5">
    <w:abstractNumId w:val="3"/>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AFC"/>
    <w:rsid w:val="00017F22"/>
    <w:rsid w:val="0002420D"/>
    <w:rsid w:val="00031DCC"/>
    <w:rsid w:val="00040379"/>
    <w:rsid w:val="000727C6"/>
    <w:rsid w:val="00092A0D"/>
    <w:rsid w:val="000935EE"/>
    <w:rsid w:val="000A3DC8"/>
    <w:rsid w:val="000B1C74"/>
    <w:rsid w:val="000C1E73"/>
    <w:rsid w:val="000C6FCE"/>
    <w:rsid w:val="000D33E3"/>
    <w:rsid w:val="000E2D8F"/>
    <w:rsid w:val="000F1A05"/>
    <w:rsid w:val="00102BE6"/>
    <w:rsid w:val="001354F9"/>
    <w:rsid w:val="0017591D"/>
    <w:rsid w:val="001A4A12"/>
    <w:rsid w:val="001D0BCD"/>
    <w:rsid w:val="001D7729"/>
    <w:rsid w:val="001E61D3"/>
    <w:rsid w:val="001F0FA9"/>
    <w:rsid w:val="00201E2A"/>
    <w:rsid w:val="00216AFC"/>
    <w:rsid w:val="002536BE"/>
    <w:rsid w:val="00267628"/>
    <w:rsid w:val="00285328"/>
    <w:rsid w:val="002D794A"/>
    <w:rsid w:val="002E21B0"/>
    <w:rsid w:val="002E389E"/>
    <w:rsid w:val="003352B9"/>
    <w:rsid w:val="003402BA"/>
    <w:rsid w:val="00347BA3"/>
    <w:rsid w:val="00364451"/>
    <w:rsid w:val="00367A50"/>
    <w:rsid w:val="00381F28"/>
    <w:rsid w:val="003B13C4"/>
    <w:rsid w:val="003F4BAC"/>
    <w:rsid w:val="00421D5C"/>
    <w:rsid w:val="00431DD3"/>
    <w:rsid w:val="00435484"/>
    <w:rsid w:val="00462655"/>
    <w:rsid w:val="004639A9"/>
    <w:rsid w:val="004666CA"/>
    <w:rsid w:val="0047186F"/>
    <w:rsid w:val="004A3287"/>
    <w:rsid w:val="00503A62"/>
    <w:rsid w:val="005966C6"/>
    <w:rsid w:val="005A64DD"/>
    <w:rsid w:val="005B47DB"/>
    <w:rsid w:val="005D3297"/>
    <w:rsid w:val="006343C1"/>
    <w:rsid w:val="00646EC4"/>
    <w:rsid w:val="006513FB"/>
    <w:rsid w:val="00660481"/>
    <w:rsid w:val="00680DE0"/>
    <w:rsid w:val="006816AC"/>
    <w:rsid w:val="006B5C95"/>
    <w:rsid w:val="006D0382"/>
    <w:rsid w:val="006F3F6D"/>
    <w:rsid w:val="0070244B"/>
    <w:rsid w:val="00732344"/>
    <w:rsid w:val="00756A82"/>
    <w:rsid w:val="00776F5A"/>
    <w:rsid w:val="00793EA6"/>
    <w:rsid w:val="007A67A3"/>
    <w:rsid w:val="007A764C"/>
    <w:rsid w:val="007E78E5"/>
    <w:rsid w:val="008011CE"/>
    <w:rsid w:val="00807D8B"/>
    <w:rsid w:val="0081793A"/>
    <w:rsid w:val="00841767"/>
    <w:rsid w:val="00886DF2"/>
    <w:rsid w:val="0089150A"/>
    <w:rsid w:val="008B2C97"/>
    <w:rsid w:val="008D5325"/>
    <w:rsid w:val="008E02D0"/>
    <w:rsid w:val="009107E8"/>
    <w:rsid w:val="00912C0B"/>
    <w:rsid w:val="009450D0"/>
    <w:rsid w:val="00971213"/>
    <w:rsid w:val="009777B2"/>
    <w:rsid w:val="00983FE7"/>
    <w:rsid w:val="00A12DC4"/>
    <w:rsid w:val="00A607B0"/>
    <w:rsid w:val="00A63C70"/>
    <w:rsid w:val="00A65B43"/>
    <w:rsid w:val="00A7615E"/>
    <w:rsid w:val="00A90DD7"/>
    <w:rsid w:val="00A97E36"/>
    <w:rsid w:val="00AB5999"/>
    <w:rsid w:val="00AD481A"/>
    <w:rsid w:val="00AE03A2"/>
    <w:rsid w:val="00AF36ED"/>
    <w:rsid w:val="00AF53B4"/>
    <w:rsid w:val="00B23796"/>
    <w:rsid w:val="00B268F6"/>
    <w:rsid w:val="00B51180"/>
    <w:rsid w:val="00B56092"/>
    <w:rsid w:val="00B751EB"/>
    <w:rsid w:val="00B83CF4"/>
    <w:rsid w:val="00B84A60"/>
    <w:rsid w:val="00BC769B"/>
    <w:rsid w:val="00BC7BF3"/>
    <w:rsid w:val="00BD1974"/>
    <w:rsid w:val="00C15DAC"/>
    <w:rsid w:val="00C24DE2"/>
    <w:rsid w:val="00C53BE3"/>
    <w:rsid w:val="00C56481"/>
    <w:rsid w:val="00C74CE3"/>
    <w:rsid w:val="00C93D15"/>
    <w:rsid w:val="00CA7155"/>
    <w:rsid w:val="00CE1979"/>
    <w:rsid w:val="00CF3D0A"/>
    <w:rsid w:val="00D641F5"/>
    <w:rsid w:val="00D80C96"/>
    <w:rsid w:val="00DA16B2"/>
    <w:rsid w:val="00DB02FD"/>
    <w:rsid w:val="00DD11BC"/>
    <w:rsid w:val="00E0507A"/>
    <w:rsid w:val="00E31206"/>
    <w:rsid w:val="00E32745"/>
    <w:rsid w:val="00E3635B"/>
    <w:rsid w:val="00E37018"/>
    <w:rsid w:val="00E65313"/>
    <w:rsid w:val="00E82055"/>
    <w:rsid w:val="00EC52D4"/>
    <w:rsid w:val="00ED4312"/>
    <w:rsid w:val="00EE5146"/>
    <w:rsid w:val="00EE6F67"/>
    <w:rsid w:val="00EF1036"/>
    <w:rsid w:val="00F03D51"/>
    <w:rsid w:val="00F05376"/>
    <w:rsid w:val="00F05652"/>
    <w:rsid w:val="00F26B1D"/>
    <w:rsid w:val="00F33103"/>
    <w:rsid w:val="00F47F6F"/>
    <w:rsid w:val="00F7607B"/>
    <w:rsid w:val="00F96898"/>
    <w:rsid w:val="00FC1FA9"/>
    <w:rsid w:val="00FD2B84"/>
    <w:rsid w:val="00FD4296"/>
    <w:rsid w:val="00FD54D7"/>
    <w:rsid w:val="00FE6BDA"/>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3FC50F1-3A4D-4D67-8108-94BA06490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11CE"/>
    <w:rPr>
      <w:sz w:val="24"/>
    </w:rPr>
  </w:style>
  <w:style w:type="paragraph" w:styleId="Heading1">
    <w:name w:val="heading 1"/>
    <w:basedOn w:val="Normal"/>
    <w:next w:val="BodyText"/>
    <w:link w:val="Heading1Char"/>
    <w:uiPriority w:val="9"/>
    <w:qFormat/>
    <w:rsid w:val="008011CE"/>
    <w:pPr>
      <w:keepNext/>
      <w:keepLines/>
      <w:numPr>
        <w:numId w:val="1"/>
      </w:numPr>
      <w:spacing w:before="480" w:after="0" w:line="360" w:lineRule="auto"/>
      <w:ind w:left="431" w:hanging="431"/>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next w:val="BodyText"/>
    <w:link w:val="Heading2Char"/>
    <w:uiPriority w:val="9"/>
    <w:unhideWhenUsed/>
    <w:qFormat/>
    <w:rsid w:val="008011CE"/>
    <w:pPr>
      <w:keepNext/>
      <w:keepLines/>
      <w:numPr>
        <w:ilvl w:val="1"/>
        <w:numId w:val="1"/>
      </w:numPr>
      <w:spacing w:before="400" w:after="0" w:line="360" w:lineRule="auto"/>
      <w:ind w:left="578" w:hanging="578"/>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BodyText"/>
    <w:link w:val="Heading3Char"/>
    <w:uiPriority w:val="9"/>
    <w:unhideWhenUsed/>
    <w:qFormat/>
    <w:rsid w:val="008011CE"/>
    <w:pPr>
      <w:keepNext/>
      <w:keepLines/>
      <w:numPr>
        <w:ilvl w:val="2"/>
        <w:numId w:val="1"/>
      </w:numPr>
      <w:spacing w:before="400" w:after="0" w:line="360" w:lineRule="auto"/>
      <w:outlineLvl w:val="2"/>
    </w:pPr>
    <w:rPr>
      <w:rFonts w:asciiTheme="majorHAnsi" w:eastAsiaTheme="majorEastAsia" w:hAnsiTheme="majorHAnsi" w:cstheme="majorBidi"/>
      <w:color w:val="000000" w:themeColor="text1"/>
      <w:sz w:val="28"/>
      <w:szCs w:val="24"/>
    </w:rPr>
  </w:style>
  <w:style w:type="paragraph" w:styleId="Heading4">
    <w:name w:val="heading 4"/>
    <w:basedOn w:val="Normal"/>
    <w:next w:val="Normal"/>
    <w:link w:val="Heading4Char"/>
    <w:uiPriority w:val="9"/>
    <w:semiHidden/>
    <w:unhideWhenUsed/>
    <w:qFormat/>
    <w:rsid w:val="008011CE"/>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011C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011C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011C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011C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11C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11CE"/>
    <w:rPr>
      <w:rFonts w:asciiTheme="majorHAnsi" w:eastAsiaTheme="majorEastAsia" w:hAnsiTheme="majorHAnsi" w:cstheme="majorBidi"/>
      <w:b/>
      <w:color w:val="000000" w:themeColor="text1"/>
      <w:sz w:val="36"/>
      <w:szCs w:val="32"/>
    </w:rPr>
  </w:style>
  <w:style w:type="character" w:customStyle="1" w:styleId="Heading2Char">
    <w:name w:val="Heading 2 Char"/>
    <w:basedOn w:val="DefaultParagraphFont"/>
    <w:link w:val="Heading2"/>
    <w:uiPriority w:val="9"/>
    <w:semiHidden/>
    <w:rsid w:val="008011CE"/>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semiHidden/>
    <w:rsid w:val="008011CE"/>
    <w:rPr>
      <w:rFonts w:asciiTheme="majorHAnsi" w:eastAsiaTheme="majorEastAsia" w:hAnsiTheme="majorHAnsi" w:cstheme="majorBidi"/>
      <w:color w:val="000000" w:themeColor="text1"/>
      <w:sz w:val="28"/>
      <w:szCs w:val="24"/>
    </w:rPr>
  </w:style>
  <w:style w:type="character" w:customStyle="1" w:styleId="Heading4Char">
    <w:name w:val="Heading 4 Char"/>
    <w:basedOn w:val="DefaultParagraphFont"/>
    <w:link w:val="Heading4"/>
    <w:uiPriority w:val="9"/>
    <w:semiHidden/>
    <w:rsid w:val="008011C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011C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011C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011C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011C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011C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nhideWhenUsed/>
    <w:qFormat/>
    <w:rsid w:val="008011CE"/>
    <w:pPr>
      <w:spacing w:after="200" w:line="240" w:lineRule="auto"/>
    </w:pPr>
    <w:rPr>
      <w:iCs/>
      <w:color w:val="000000" w:themeColor="text1"/>
      <w:szCs w:val="18"/>
    </w:rPr>
  </w:style>
  <w:style w:type="paragraph" w:styleId="BodyText">
    <w:name w:val="Body Text"/>
    <w:basedOn w:val="Normal"/>
    <w:link w:val="BodyTextChar"/>
    <w:uiPriority w:val="99"/>
    <w:unhideWhenUsed/>
    <w:rsid w:val="008011CE"/>
    <w:pPr>
      <w:spacing w:before="240" w:after="120" w:line="360" w:lineRule="auto"/>
    </w:pPr>
  </w:style>
  <w:style w:type="character" w:customStyle="1" w:styleId="BodyTextChar">
    <w:name w:val="Body Text Char"/>
    <w:basedOn w:val="DefaultParagraphFont"/>
    <w:link w:val="BodyText"/>
    <w:uiPriority w:val="99"/>
    <w:rsid w:val="008011CE"/>
    <w:rPr>
      <w:sz w:val="24"/>
    </w:rPr>
  </w:style>
  <w:style w:type="paragraph" w:styleId="TOC1">
    <w:name w:val="toc 1"/>
    <w:basedOn w:val="Normal"/>
    <w:next w:val="Normal"/>
    <w:autoRedefine/>
    <w:uiPriority w:val="39"/>
    <w:unhideWhenUsed/>
    <w:rsid w:val="008011CE"/>
    <w:pPr>
      <w:spacing w:before="240" w:after="0" w:line="360" w:lineRule="auto"/>
    </w:pPr>
    <w:rPr>
      <w:b/>
    </w:rPr>
  </w:style>
  <w:style w:type="paragraph" w:styleId="TOC2">
    <w:name w:val="toc 2"/>
    <w:basedOn w:val="Normal"/>
    <w:next w:val="Normal"/>
    <w:autoRedefine/>
    <w:uiPriority w:val="39"/>
    <w:unhideWhenUsed/>
    <w:rsid w:val="008011CE"/>
    <w:pPr>
      <w:spacing w:after="0" w:line="360" w:lineRule="auto"/>
      <w:ind w:left="238"/>
    </w:pPr>
  </w:style>
  <w:style w:type="paragraph" w:styleId="TOC3">
    <w:name w:val="toc 3"/>
    <w:basedOn w:val="Normal"/>
    <w:next w:val="Normal"/>
    <w:autoRedefine/>
    <w:uiPriority w:val="39"/>
    <w:unhideWhenUsed/>
    <w:rsid w:val="008011CE"/>
    <w:pPr>
      <w:spacing w:after="0" w:line="360" w:lineRule="auto"/>
      <w:ind w:left="482"/>
    </w:pPr>
  </w:style>
  <w:style w:type="paragraph" w:styleId="TOCHeading">
    <w:name w:val="TOC Heading"/>
    <w:basedOn w:val="Heading1"/>
    <w:next w:val="Normal"/>
    <w:uiPriority w:val="39"/>
    <w:semiHidden/>
    <w:unhideWhenUsed/>
    <w:qFormat/>
    <w:rsid w:val="008011CE"/>
    <w:pPr>
      <w:numPr>
        <w:numId w:val="0"/>
      </w:numPr>
      <w:spacing w:before="240" w:line="259" w:lineRule="auto"/>
      <w:outlineLvl w:val="9"/>
    </w:pPr>
  </w:style>
  <w:style w:type="paragraph" w:styleId="Header">
    <w:name w:val="header"/>
    <w:basedOn w:val="Normal"/>
    <w:link w:val="HeaderChar"/>
    <w:uiPriority w:val="99"/>
    <w:unhideWhenUsed/>
    <w:rsid w:val="008011CE"/>
    <w:pPr>
      <w:tabs>
        <w:tab w:val="center" w:pos="4513"/>
        <w:tab w:val="right" w:pos="9026"/>
      </w:tabs>
      <w:spacing w:after="0" w:line="240" w:lineRule="auto"/>
      <w:jc w:val="right"/>
    </w:pPr>
  </w:style>
  <w:style w:type="character" w:customStyle="1" w:styleId="HeaderChar">
    <w:name w:val="Header Char"/>
    <w:basedOn w:val="DefaultParagraphFont"/>
    <w:link w:val="Header"/>
    <w:uiPriority w:val="99"/>
    <w:rsid w:val="008011CE"/>
    <w:rPr>
      <w:sz w:val="24"/>
    </w:rPr>
  </w:style>
  <w:style w:type="paragraph" w:customStyle="1" w:styleId="kuva">
    <w:name w:val="kuva"/>
    <w:basedOn w:val="BodyText"/>
    <w:next w:val="BodyText"/>
    <w:link w:val="kuvaChar"/>
    <w:qFormat/>
    <w:rsid w:val="001A4A12"/>
    <w:pPr>
      <w:spacing w:line="240" w:lineRule="auto"/>
    </w:pPr>
  </w:style>
  <w:style w:type="paragraph" w:customStyle="1" w:styleId="kappaleotsikko">
    <w:name w:val="kappaleotsikko"/>
    <w:basedOn w:val="BodyText"/>
    <w:next w:val="BodyText"/>
    <w:link w:val="kappaleotsikkoChar"/>
    <w:qFormat/>
    <w:rsid w:val="008011CE"/>
  </w:style>
  <w:style w:type="character" w:customStyle="1" w:styleId="kuvaChar">
    <w:name w:val="kuva Char"/>
    <w:basedOn w:val="Heading1Char"/>
    <w:link w:val="kuva"/>
    <w:rsid w:val="00367A50"/>
    <w:rPr>
      <w:rFonts w:asciiTheme="majorHAnsi" w:eastAsiaTheme="majorEastAsia" w:hAnsiTheme="majorHAnsi" w:cstheme="majorBidi"/>
      <w:b w:val="0"/>
      <w:color w:val="000000" w:themeColor="text1"/>
      <w:sz w:val="24"/>
      <w:szCs w:val="32"/>
    </w:rPr>
  </w:style>
  <w:style w:type="paragraph" w:customStyle="1" w:styleId="numeroimatonheading1">
    <w:name w:val="numeroimatonheading1"/>
    <w:basedOn w:val="kappaleotsikko"/>
    <w:next w:val="Heading1"/>
    <w:link w:val="numeroimatonheading1Char"/>
    <w:qFormat/>
    <w:rsid w:val="008011CE"/>
    <w:pPr>
      <w:keepNext/>
      <w:keepLines/>
      <w:spacing w:before="480" w:after="0" w:line="240" w:lineRule="auto"/>
      <w:outlineLvl w:val="0"/>
    </w:pPr>
    <w:rPr>
      <w:rFonts w:asciiTheme="majorHAnsi" w:eastAsiaTheme="majorEastAsia" w:hAnsiTheme="majorHAnsi" w:cstheme="majorBidi"/>
      <w:b/>
      <w:color w:val="000000" w:themeColor="text1"/>
      <w:sz w:val="36"/>
      <w:szCs w:val="32"/>
    </w:rPr>
  </w:style>
  <w:style w:type="character" w:customStyle="1" w:styleId="kappaleotsikkoChar">
    <w:name w:val="kappaleotsikko Char"/>
    <w:basedOn w:val="kuvaChar"/>
    <w:link w:val="kappaleotsikko"/>
    <w:rsid w:val="00367A50"/>
    <w:rPr>
      <w:rFonts w:asciiTheme="majorHAnsi" w:eastAsiaTheme="majorEastAsia" w:hAnsiTheme="majorHAnsi" w:cstheme="majorBidi"/>
      <w:b w:val="0"/>
      <w:color w:val="000000" w:themeColor="text1"/>
      <w:sz w:val="24"/>
      <w:szCs w:val="32"/>
    </w:rPr>
  </w:style>
  <w:style w:type="paragraph" w:customStyle="1" w:styleId="lhdeluettelo">
    <w:name w:val="lähdeluettelo"/>
    <w:basedOn w:val="BodyText"/>
    <w:next w:val="BodyText"/>
    <w:link w:val="lhdeluetteloChar"/>
    <w:qFormat/>
    <w:rsid w:val="008011CE"/>
  </w:style>
  <w:style w:type="character" w:customStyle="1" w:styleId="numeroimatonheading1Char">
    <w:name w:val="numeroimatonheading1 Char"/>
    <w:basedOn w:val="kappaleotsikkoChar"/>
    <w:link w:val="numeroimatonheading1"/>
    <w:rsid w:val="008011CE"/>
    <w:rPr>
      <w:rFonts w:asciiTheme="majorHAnsi" w:eastAsiaTheme="majorEastAsia" w:hAnsiTheme="majorHAnsi" w:cstheme="majorBidi"/>
      <w:b w:val="0"/>
      <w:color w:val="000000" w:themeColor="text1"/>
      <w:sz w:val="24"/>
      <w:szCs w:val="32"/>
    </w:rPr>
  </w:style>
  <w:style w:type="paragraph" w:styleId="Footer">
    <w:name w:val="footer"/>
    <w:basedOn w:val="Normal"/>
    <w:link w:val="FooterChar"/>
    <w:uiPriority w:val="99"/>
    <w:unhideWhenUsed/>
    <w:rsid w:val="00971213"/>
    <w:pPr>
      <w:tabs>
        <w:tab w:val="center" w:pos="4513"/>
        <w:tab w:val="right" w:pos="9026"/>
      </w:tabs>
      <w:spacing w:after="0" w:line="240" w:lineRule="auto"/>
    </w:pPr>
  </w:style>
  <w:style w:type="character" w:customStyle="1" w:styleId="lhdeluetteloChar">
    <w:name w:val="lähdeluettelo Char"/>
    <w:basedOn w:val="numeroimatonheading1Char"/>
    <w:link w:val="lhdeluettelo"/>
    <w:rsid w:val="00367A50"/>
    <w:rPr>
      <w:rFonts w:asciiTheme="majorHAnsi" w:eastAsiaTheme="majorEastAsia" w:hAnsiTheme="majorHAnsi" w:cstheme="majorBidi"/>
      <w:b w:val="0"/>
      <w:color w:val="000000" w:themeColor="text1"/>
      <w:sz w:val="24"/>
      <w:szCs w:val="32"/>
    </w:rPr>
  </w:style>
  <w:style w:type="character" w:customStyle="1" w:styleId="FooterChar">
    <w:name w:val="Footer Char"/>
    <w:basedOn w:val="DefaultParagraphFont"/>
    <w:link w:val="Footer"/>
    <w:uiPriority w:val="99"/>
    <w:rsid w:val="00971213"/>
    <w:rPr>
      <w:sz w:val="24"/>
    </w:rPr>
  </w:style>
  <w:style w:type="paragraph" w:customStyle="1" w:styleId="KansiLehti">
    <w:name w:val="KansiLehti"/>
    <w:link w:val="KansiLehtiChar"/>
    <w:rsid w:val="00F05652"/>
    <w:pPr>
      <w:spacing w:after="0" w:line="240" w:lineRule="auto"/>
      <w:jc w:val="center"/>
    </w:pPr>
    <w:rPr>
      <w:rFonts w:ascii="Calibri" w:eastAsia="Times New Roman" w:hAnsi="Calibri" w:cs="Arial"/>
      <w:sz w:val="24"/>
      <w:szCs w:val="24"/>
      <w:lang w:eastAsia="fi-FI"/>
    </w:rPr>
  </w:style>
  <w:style w:type="paragraph" w:customStyle="1" w:styleId="Calibri26">
    <w:name w:val="Calibri 26"/>
    <w:link w:val="Calibri26Char"/>
    <w:qFormat/>
    <w:rsid w:val="00F05652"/>
    <w:pPr>
      <w:spacing w:after="0" w:line="240" w:lineRule="auto"/>
    </w:pPr>
    <w:rPr>
      <w:rFonts w:ascii="Calibri" w:eastAsia="Times New Roman" w:hAnsi="Calibri" w:cs="Arial"/>
      <w:sz w:val="52"/>
      <w:szCs w:val="52"/>
      <w:lang w:eastAsia="fi-FI"/>
    </w:rPr>
  </w:style>
  <w:style w:type="paragraph" w:customStyle="1" w:styleId="Calibri22">
    <w:name w:val="Calibri 22"/>
    <w:link w:val="Calibri22Char"/>
    <w:rsid w:val="00F05652"/>
    <w:pPr>
      <w:spacing w:after="0" w:line="240" w:lineRule="auto"/>
    </w:pPr>
    <w:rPr>
      <w:rFonts w:ascii="Calibri" w:eastAsia="Times New Roman" w:hAnsi="Calibri" w:cs="Arial"/>
      <w:sz w:val="44"/>
      <w:szCs w:val="44"/>
      <w:lang w:eastAsia="fi-FI"/>
    </w:rPr>
  </w:style>
  <w:style w:type="character" w:customStyle="1" w:styleId="Calibri26Char">
    <w:name w:val="Calibri 26 Char"/>
    <w:link w:val="Calibri26"/>
    <w:rsid w:val="00F05652"/>
    <w:rPr>
      <w:rFonts w:ascii="Calibri" w:eastAsia="Times New Roman" w:hAnsi="Calibri" w:cs="Arial"/>
      <w:sz w:val="52"/>
      <w:szCs w:val="52"/>
      <w:lang w:eastAsia="fi-FI"/>
    </w:rPr>
  </w:style>
  <w:style w:type="paragraph" w:customStyle="1" w:styleId="Calibri18">
    <w:name w:val="Calibri 18"/>
    <w:link w:val="Calibri18Char"/>
    <w:rsid w:val="00F05652"/>
    <w:pPr>
      <w:spacing w:after="0" w:line="240" w:lineRule="auto"/>
    </w:pPr>
    <w:rPr>
      <w:rFonts w:ascii="Calibri" w:eastAsia="Times New Roman" w:hAnsi="Calibri" w:cs="Arial"/>
      <w:bCs/>
      <w:color w:val="000000"/>
      <w:sz w:val="36"/>
      <w:szCs w:val="36"/>
      <w:lang w:eastAsia="fi-FI"/>
    </w:rPr>
  </w:style>
  <w:style w:type="character" w:customStyle="1" w:styleId="Calibri22Char">
    <w:name w:val="Calibri 22 Char"/>
    <w:link w:val="Calibri22"/>
    <w:rsid w:val="00F05652"/>
    <w:rPr>
      <w:rFonts w:ascii="Calibri" w:eastAsia="Times New Roman" w:hAnsi="Calibri" w:cs="Arial"/>
      <w:sz w:val="44"/>
      <w:szCs w:val="44"/>
      <w:lang w:eastAsia="fi-FI"/>
    </w:rPr>
  </w:style>
  <w:style w:type="paragraph" w:customStyle="1" w:styleId="Calibri16">
    <w:name w:val="Calibri 16"/>
    <w:link w:val="Calibri16Char"/>
    <w:rsid w:val="00F05652"/>
    <w:pPr>
      <w:spacing w:after="0" w:line="240" w:lineRule="auto"/>
    </w:pPr>
    <w:rPr>
      <w:rFonts w:ascii="Calibri" w:eastAsia="Times New Roman" w:hAnsi="Calibri" w:cs="Arial"/>
      <w:bCs/>
      <w:color w:val="000000"/>
      <w:sz w:val="32"/>
      <w:szCs w:val="32"/>
      <w:lang w:eastAsia="fi-FI"/>
    </w:rPr>
  </w:style>
  <w:style w:type="character" w:customStyle="1" w:styleId="Calibri18Char">
    <w:name w:val="Calibri 18 Char"/>
    <w:link w:val="Calibri18"/>
    <w:rsid w:val="00F05652"/>
    <w:rPr>
      <w:rFonts w:ascii="Calibri" w:eastAsia="Times New Roman" w:hAnsi="Calibri" w:cs="Arial"/>
      <w:bCs/>
      <w:color w:val="000000"/>
      <w:sz w:val="36"/>
      <w:szCs w:val="36"/>
      <w:lang w:eastAsia="fi-FI"/>
    </w:rPr>
  </w:style>
  <w:style w:type="paragraph" w:customStyle="1" w:styleId="Calibri14">
    <w:name w:val="Calibri 14"/>
    <w:link w:val="Calibri14Char"/>
    <w:rsid w:val="00F05652"/>
    <w:pPr>
      <w:spacing w:after="0" w:line="240" w:lineRule="auto"/>
    </w:pPr>
    <w:rPr>
      <w:rFonts w:ascii="Calibri" w:eastAsia="Times New Roman" w:hAnsi="Calibri" w:cs="Arial"/>
      <w:iCs/>
      <w:color w:val="000000"/>
      <w:sz w:val="28"/>
      <w:szCs w:val="28"/>
      <w:lang w:eastAsia="fi-FI"/>
    </w:rPr>
  </w:style>
  <w:style w:type="character" w:customStyle="1" w:styleId="Calibri16Char">
    <w:name w:val="Calibri 16 Char"/>
    <w:link w:val="Calibri16"/>
    <w:rsid w:val="00F05652"/>
    <w:rPr>
      <w:rFonts w:ascii="Calibri" w:eastAsia="Times New Roman" w:hAnsi="Calibri" w:cs="Arial"/>
      <w:bCs/>
      <w:color w:val="000000"/>
      <w:sz w:val="32"/>
      <w:szCs w:val="32"/>
      <w:lang w:eastAsia="fi-FI"/>
    </w:rPr>
  </w:style>
  <w:style w:type="character" w:customStyle="1" w:styleId="Calibri14Char">
    <w:name w:val="Calibri 14 Char"/>
    <w:link w:val="Calibri14"/>
    <w:rsid w:val="00F05652"/>
    <w:rPr>
      <w:rFonts w:ascii="Calibri" w:eastAsia="Times New Roman" w:hAnsi="Calibri" w:cs="Arial"/>
      <w:iCs/>
      <w:color w:val="000000"/>
      <w:sz w:val="28"/>
      <w:szCs w:val="28"/>
      <w:lang w:eastAsia="fi-FI"/>
    </w:rPr>
  </w:style>
  <w:style w:type="paragraph" w:customStyle="1" w:styleId="lainaus">
    <w:name w:val="lainaus"/>
    <w:basedOn w:val="BodyText"/>
    <w:link w:val="lainausChar"/>
    <w:qFormat/>
    <w:rsid w:val="00367A50"/>
    <w:pPr>
      <w:spacing w:line="240" w:lineRule="auto"/>
      <w:ind w:left="1304"/>
    </w:pPr>
    <w:rPr>
      <w:i/>
    </w:rPr>
  </w:style>
  <w:style w:type="character" w:customStyle="1" w:styleId="KansiLehtiChar">
    <w:name w:val="KansiLehti Char"/>
    <w:basedOn w:val="DefaultParagraphFont"/>
    <w:link w:val="KansiLehti"/>
    <w:rsid w:val="00367A50"/>
    <w:rPr>
      <w:rFonts w:ascii="Calibri" w:eastAsia="Times New Roman" w:hAnsi="Calibri" w:cs="Arial"/>
      <w:sz w:val="24"/>
      <w:szCs w:val="24"/>
      <w:lang w:eastAsia="fi-FI"/>
    </w:rPr>
  </w:style>
  <w:style w:type="character" w:customStyle="1" w:styleId="lainausChar">
    <w:name w:val="lainaus Char"/>
    <w:basedOn w:val="KansiLehtiChar"/>
    <w:link w:val="lainaus"/>
    <w:rsid w:val="00367A50"/>
    <w:rPr>
      <w:rFonts w:ascii="Calibri" w:eastAsia="Times New Roman" w:hAnsi="Calibri" w:cs="Arial"/>
      <w:i/>
      <w:sz w:val="24"/>
      <w:szCs w:val="24"/>
      <w:lang w:eastAsia="fi-FI"/>
    </w:rPr>
  </w:style>
  <w:style w:type="character" w:styleId="Strong">
    <w:name w:val="Strong"/>
    <w:basedOn w:val="DefaultParagraphFont"/>
    <w:uiPriority w:val="22"/>
    <w:qFormat/>
    <w:rsid w:val="00216AFC"/>
    <w:rPr>
      <w:b/>
      <w:bCs/>
    </w:rPr>
  </w:style>
  <w:style w:type="character" w:styleId="Hyperlink">
    <w:name w:val="Hyperlink"/>
    <w:basedOn w:val="DefaultParagraphFont"/>
    <w:uiPriority w:val="99"/>
    <w:unhideWhenUsed/>
    <w:rsid w:val="00216AFC"/>
    <w:rPr>
      <w:color w:val="0000FF"/>
      <w:u w:val="single"/>
    </w:rPr>
  </w:style>
  <w:style w:type="paragraph" w:styleId="ListParagraph">
    <w:name w:val="List Paragraph"/>
    <w:basedOn w:val="Normal"/>
    <w:uiPriority w:val="34"/>
    <w:qFormat/>
    <w:rsid w:val="00216AFC"/>
    <w:pPr>
      <w:ind w:left="720"/>
      <w:contextualSpacing/>
    </w:pPr>
    <w:rPr>
      <w:sz w:val="22"/>
    </w:rPr>
  </w:style>
  <w:style w:type="table" w:styleId="TableGrid">
    <w:name w:val="Table Grid"/>
    <w:basedOn w:val="TableNormal"/>
    <w:uiPriority w:val="39"/>
    <w:rsid w:val="00216A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oter" Target="footer4.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Z:\Dox\Documents\Custom%20Office%20Templates\JAMKin_mall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A909BD-5076-49F9-81AE-2D3E92AB2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JAMKin_malli</Template>
  <TotalTime>78</TotalTime>
  <Pages>13</Pages>
  <Words>912</Words>
  <Characters>7389</Characters>
  <Application>Microsoft Office Word</Application>
  <DocSecurity>0</DocSecurity>
  <Lines>61</Lines>
  <Paragraphs>16</Paragraphs>
  <ScaleCrop>false</ScaleCrop>
  <HeadingPairs>
    <vt:vector size="2" baseType="variant">
      <vt:variant>
        <vt:lpstr>Title</vt:lpstr>
      </vt:variant>
      <vt:variant>
        <vt:i4>1</vt:i4>
      </vt:variant>
    </vt:vector>
  </HeadingPairs>
  <TitlesOfParts>
    <vt:vector size="1" baseType="lpstr">
      <vt:lpstr/>
    </vt:vector>
  </TitlesOfParts>
  <Company>JAMK/ICT</Company>
  <LinksUpToDate>false</LinksUpToDate>
  <CharactersWithSpaces>8285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Miika Avela</dc:creator>
  <cp:keywords/>
  <dc:description/>
  <cp:lastModifiedBy>Olli Nissinen</cp:lastModifiedBy>
  <cp:revision>105</cp:revision>
  <dcterms:created xsi:type="dcterms:W3CDTF">2015-04-26T13:35:00Z</dcterms:created>
  <dcterms:modified xsi:type="dcterms:W3CDTF">2015-12-06T13:22:00Z</dcterms:modified>
</cp:coreProperties>
</file>