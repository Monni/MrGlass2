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1" w:history="1">
            <w:r w:rsidRPr="00296168">
              <w:rPr>
                <w:rStyle w:val="Hyperlink"/>
                <w:noProof/>
              </w:rPr>
              <w:t>1.1</w:t>
            </w:r>
            <w:r>
              <w:rPr>
                <w:rFonts w:eastAsiaTheme="minorEastAsia"/>
                <w:noProof/>
                <w:sz w:val="22"/>
                <w:lang w:eastAsia="fi-FI"/>
              </w:rPr>
              <w:tab/>
            </w:r>
            <w:r w:rsidRPr="00296168">
              <w:rPr>
                <w:rStyle w:val="Hyperlink"/>
                <w:noProof/>
              </w:rPr>
              <w:t>Projektin kuvaus ja toimeksianto</w:t>
            </w:r>
            <w:r>
              <w:rPr>
                <w:noProof/>
                <w:webHidden/>
              </w:rPr>
              <w:tab/>
            </w:r>
            <w:r>
              <w:rPr>
                <w:noProof/>
                <w:webHidden/>
              </w:rPr>
              <w:fldChar w:fldCharType="begin"/>
            </w:r>
            <w:r>
              <w:rPr>
                <w:noProof/>
                <w:webHidden/>
              </w:rPr>
              <w:instrText xml:space="preserve"> PAGEREF _Toc436244401 \h </w:instrText>
            </w:r>
            <w:r>
              <w:rPr>
                <w:noProof/>
                <w:webHidden/>
              </w:rPr>
            </w:r>
            <w:r>
              <w:rPr>
                <w:noProof/>
                <w:webHidden/>
              </w:rPr>
              <w:fldChar w:fldCharType="separate"/>
            </w:r>
            <w:r>
              <w:rPr>
                <w:noProof/>
                <w:webHidden/>
              </w:rPr>
              <w:t>2</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2" w:history="1">
            <w:r w:rsidRPr="00296168">
              <w:rPr>
                <w:rStyle w:val="Hyperlink"/>
                <w:noProof/>
              </w:rPr>
              <w:t>1.2</w:t>
            </w:r>
            <w:r>
              <w:rPr>
                <w:rFonts w:eastAsiaTheme="minorEastAsia"/>
                <w:noProof/>
                <w:sz w:val="22"/>
                <w:lang w:eastAsia="fi-FI"/>
              </w:rPr>
              <w:tab/>
            </w:r>
            <w:r w:rsidRPr="00296168">
              <w:rPr>
                <w:rStyle w:val="Hyperlink"/>
                <w:noProof/>
              </w:rPr>
              <w:t>Pelin kuvaus</w:t>
            </w:r>
            <w:r>
              <w:rPr>
                <w:noProof/>
                <w:webHidden/>
              </w:rPr>
              <w:tab/>
            </w:r>
            <w:r>
              <w:rPr>
                <w:noProof/>
                <w:webHidden/>
              </w:rPr>
              <w:fldChar w:fldCharType="begin"/>
            </w:r>
            <w:r>
              <w:rPr>
                <w:noProof/>
                <w:webHidden/>
              </w:rPr>
              <w:instrText xml:space="preserve"> PAGEREF _Toc436244402 \h </w:instrText>
            </w:r>
            <w:r>
              <w:rPr>
                <w:noProof/>
                <w:webHidden/>
              </w:rPr>
            </w:r>
            <w:r>
              <w:rPr>
                <w:noProof/>
                <w:webHidden/>
              </w:rPr>
              <w:fldChar w:fldCharType="separate"/>
            </w:r>
            <w:r>
              <w:rPr>
                <w:noProof/>
                <w:webHidden/>
              </w:rPr>
              <w:t>2</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3" w:history="1">
            <w:r w:rsidRPr="00296168">
              <w:rPr>
                <w:rStyle w:val="Hyperlink"/>
                <w:noProof/>
              </w:rPr>
              <w:t>1.3</w:t>
            </w:r>
            <w:r>
              <w:rPr>
                <w:rFonts w:eastAsiaTheme="minorEastAsia"/>
                <w:noProof/>
                <w:sz w:val="22"/>
                <w:lang w:eastAsia="fi-FI"/>
              </w:rPr>
              <w:tab/>
            </w:r>
            <w:r w:rsidRPr="00296168">
              <w:rPr>
                <w:rStyle w:val="Hyperlink"/>
                <w:noProof/>
              </w:rPr>
              <w:t>Käytetyt teknologiat</w:t>
            </w:r>
            <w:r>
              <w:rPr>
                <w:noProof/>
                <w:webHidden/>
              </w:rPr>
              <w:tab/>
            </w:r>
            <w:r>
              <w:rPr>
                <w:noProof/>
                <w:webHidden/>
              </w:rPr>
              <w:fldChar w:fldCharType="begin"/>
            </w:r>
            <w:r>
              <w:rPr>
                <w:noProof/>
                <w:webHidden/>
              </w:rPr>
              <w:instrText xml:space="preserve"> PAGEREF _Toc436244403 \h </w:instrText>
            </w:r>
            <w:r>
              <w:rPr>
                <w:noProof/>
                <w:webHidden/>
              </w:rPr>
            </w:r>
            <w:r>
              <w:rPr>
                <w:noProof/>
                <w:webHidden/>
              </w:rPr>
              <w:fldChar w:fldCharType="separate"/>
            </w:r>
            <w:r>
              <w:rPr>
                <w:noProof/>
                <w:webHidden/>
              </w:rPr>
              <w:t>2</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4" w:history="1">
            <w:r w:rsidRPr="00296168">
              <w:rPr>
                <w:rStyle w:val="Hyperlink"/>
                <w:noProof/>
              </w:rPr>
              <w:t>1.4</w:t>
            </w:r>
            <w:r>
              <w:rPr>
                <w:rFonts w:eastAsiaTheme="minorEastAsia"/>
                <w:noProof/>
                <w:sz w:val="22"/>
                <w:lang w:eastAsia="fi-FI"/>
              </w:rPr>
              <w:tab/>
            </w:r>
            <w:r w:rsidRPr="00296168">
              <w:rPr>
                <w:rStyle w:val="Hyperlink"/>
                <w:noProof/>
              </w:rPr>
              <w:t>Tekijät</w:t>
            </w:r>
            <w:r>
              <w:rPr>
                <w:noProof/>
                <w:webHidden/>
              </w:rPr>
              <w:tab/>
            </w:r>
            <w:r>
              <w:rPr>
                <w:noProof/>
                <w:webHidden/>
              </w:rPr>
              <w:fldChar w:fldCharType="begin"/>
            </w:r>
            <w:r>
              <w:rPr>
                <w:noProof/>
                <w:webHidden/>
              </w:rPr>
              <w:instrText xml:space="preserve"> PAGEREF _Toc436244404 \h </w:instrText>
            </w:r>
            <w:r>
              <w:rPr>
                <w:noProof/>
                <w:webHidden/>
              </w:rPr>
            </w:r>
            <w:r>
              <w:rPr>
                <w:noProof/>
                <w:webHidden/>
              </w:rPr>
              <w:fldChar w:fldCharType="separate"/>
            </w:r>
            <w:r>
              <w:rPr>
                <w:noProof/>
                <w:webHidden/>
              </w:rPr>
              <w:t>3</w:t>
            </w:r>
            <w:r>
              <w:rPr>
                <w:noProof/>
                <w:webHidden/>
              </w:rPr>
              <w:fldChar w:fldCharType="end"/>
            </w:r>
          </w:hyperlink>
        </w:p>
        <w:p w:rsidR="00A90DD7" w:rsidRDefault="00A90DD7">
          <w:pPr>
            <w:pStyle w:val="TOC1"/>
            <w:tabs>
              <w:tab w:val="left" w:pos="482"/>
              <w:tab w:val="right" w:leader="dot" w:pos="8324"/>
            </w:tabs>
            <w:rPr>
              <w:rFonts w:eastAsiaTheme="minorEastAsia"/>
              <w:b w:val="0"/>
              <w:noProof/>
              <w:sz w:val="22"/>
              <w:lang w:eastAsia="fi-FI"/>
            </w:rPr>
          </w:pPr>
          <w:hyperlink w:anchor="_Toc436244405" w:history="1">
            <w:r w:rsidRPr="00296168">
              <w:rPr>
                <w:rStyle w:val="Hyperlink"/>
                <w:noProof/>
              </w:rPr>
              <w:t>2</w:t>
            </w:r>
            <w:r>
              <w:rPr>
                <w:rFonts w:eastAsiaTheme="minorEastAsia"/>
                <w:b w:val="0"/>
                <w:noProof/>
                <w:sz w:val="22"/>
                <w:lang w:eastAsia="fi-FI"/>
              </w:rPr>
              <w:tab/>
            </w:r>
            <w:r w:rsidRPr="00296168">
              <w:rPr>
                <w:rStyle w:val="Hyperlink"/>
                <w:noProof/>
              </w:rPr>
              <w:t>Työnjako ja vastuualueet</w:t>
            </w:r>
            <w:r>
              <w:rPr>
                <w:noProof/>
                <w:webHidden/>
              </w:rPr>
              <w:tab/>
            </w:r>
            <w:r>
              <w:rPr>
                <w:noProof/>
                <w:webHidden/>
              </w:rPr>
              <w:fldChar w:fldCharType="begin"/>
            </w:r>
            <w:r>
              <w:rPr>
                <w:noProof/>
                <w:webHidden/>
              </w:rPr>
              <w:instrText xml:space="preserve"> PAGEREF _Toc436244405 \h </w:instrText>
            </w:r>
            <w:r>
              <w:rPr>
                <w:noProof/>
                <w:webHidden/>
              </w:rPr>
            </w:r>
            <w:r>
              <w:rPr>
                <w:noProof/>
                <w:webHidden/>
              </w:rPr>
              <w:fldChar w:fldCharType="separate"/>
            </w:r>
            <w:r>
              <w:rPr>
                <w:noProof/>
                <w:webHidden/>
              </w:rPr>
              <w:t>3</w:t>
            </w:r>
            <w:r>
              <w:rPr>
                <w:noProof/>
                <w:webHidden/>
              </w:rPr>
              <w:fldChar w:fldCharType="end"/>
            </w:r>
          </w:hyperlink>
        </w:p>
        <w:p w:rsidR="00A90DD7" w:rsidRDefault="00A90DD7">
          <w:pPr>
            <w:pStyle w:val="TOC1"/>
            <w:tabs>
              <w:tab w:val="left" w:pos="482"/>
              <w:tab w:val="right" w:leader="dot" w:pos="8324"/>
            </w:tabs>
            <w:rPr>
              <w:rFonts w:eastAsiaTheme="minorEastAsia"/>
              <w:b w:val="0"/>
              <w:noProof/>
              <w:sz w:val="22"/>
              <w:lang w:eastAsia="fi-FI"/>
            </w:rPr>
          </w:pPr>
          <w:hyperlink w:anchor="_Toc436244406" w:history="1">
            <w:r w:rsidRPr="00296168">
              <w:rPr>
                <w:rStyle w:val="Hyperlink"/>
                <w:noProof/>
              </w:rPr>
              <w:t>3</w:t>
            </w:r>
            <w:r>
              <w:rPr>
                <w:rFonts w:eastAsiaTheme="minorEastAsia"/>
                <w:b w:val="0"/>
                <w:noProof/>
                <w:sz w:val="22"/>
                <w:lang w:eastAsia="fi-FI"/>
              </w:rPr>
              <w:tab/>
            </w:r>
            <w:r w:rsidRPr="00296168">
              <w:rPr>
                <w:rStyle w:val="Hyperlink"/>
                <w:noProof/>
              </w:rPr>
              <w:t>Aikataulu</w:t>
            </w:r>
            <w:r>
              <w:rPr>
                <w:noProof/>
                <w:webHidden/>
              </w:rPr>
              <w:tab/>
            </w:r>
            <w:r>
              <w:rPr>
                <w:noProof/>
                <w:webHidden/>
              </w:rPr>
              <w:fldChar w:fldCharType="begin"/>
            </w:r>
            <w:r>
              <w:rPr>
                <w:noProof/>
                <w:webHidden/>
              </w:rPr>
              <w:instrText xml:space="preserve"> PAGEREF _Toc436244406 \h </w:instrText>
            </w:r>
            <w:r>
              <w:rPr>
                <w:noProof/>
                <w:webHidden/>
              </w:rPr>
            </w:r>
            <w:r>
              <w:rPr>
                <w:noProof/>
                <w:webHidden/>
              </w:rPr>
              <w:fldChar w:fldCharType="separate"/>
            </w:r>
            <w:r>
              <w:rPr>
                <w:noProof/>
                <w:webHidden/>
              </w:rPr>
              <w:t>4</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7" w:history="1">
            <w:r w:rsidRPr="00296168">
              <w:rPr>
                <w:rStyle w:val="Hyperlink"/>
                <w:noProof/>
              </w:rPr>
              <w:t>3.1</w:t>
            </w:r>
            <w:r>
              <w:rPr>
                <w:rFonts w:eastAsiaTheme="minorEastAsia"/>
                <w:noProof/>
                <w:sz w:val="22"/>
                <w:lang w:eastAsia="fi-FI"/>
              </w:rPr>
              <w:tab/>
            </w:r>
            <w:r w:rsidRPr="00296168">
              <w:rPr>
                <w:rStyle w:val="Hyperlink"/>
                <w:noProof/>
              </w:rPr>
              <w:t>Suunniteltu ajankäyttö</w:t>
            </w:r>
            <w:r>
              <w:rPr>
                <w:noProof/>
                <w:webHidden/>
              </w:rPr>
              <w:tab/>
            </w:r>
            <w:r>
              <w:rPr>
                <w:noProof/>
                <w:webHidden/>
              </w:rPr>
              <w:fldChar w:fldCharType="begin"/>
            </w:r>
            <w:r>
              <w:rPr>
                <w:noProof/>
                <w:webHidden/>
              </w:rPr>
              <w:instrText xml:space="preserve"> PAGEREF _Toc436244407 \h </w:instrText>
            </w:r>
            <w:r>
              <w:rPr>
                <w:noProof/>
                <w:webHidden/>
              </w:rPr>
            </w:r>
            <w:r>
              <w:rPr>
                <w:noProof/>
                <w:webHidden/>
              </w:rPr>
              <w:fldChar w:fldCharType="separate"/>
            </w:r>
            <w:r>
              <w:rPr>
                <w:noProof/>
                <w:webHidden/>
              </w:rPr>
              <w:t>4</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08" w:history="1">
            <w:r w:rsidRPr="00296168">
              <w:rPr>
                <w:rStyle w:val="Hyperlink"/>
                <w:noProof/>
              </w:rPr>
              <w:t>3.2</w:t>
            </w:r>
            <w:r>
              <w:rPr>
                <w:rFonts w:eastAsiaTheme="minorEastAsia"/>
                <w:noProof/>
                <w:sz w:val="22"/>
                <w:lang w:eastAsia="fi-FI"/>
              </w:rPr>
              <w:tab/>
            </w:r>
            <w:r w:rsidRPr="00296168">
              <w:rPr>
                <w:rStyle w:val="Hyperlink"/>
                <w:noProof/>
              </w:rPr>
              <w:t>Toteutunut ajankäyttö</w:t>
            </w:r>
            <w:r>
              <w:rPr>
                <w:noProof/>
                <w:webHidden/>
              </w:rPr>
              <w:tab/>
            </w:r>
            <w:r>
              <w:rPr>
                <w:noProof/>
                <w:webHidden/>
              </w:rPr>
              <w:fldChar w:fldCharType="begin"/>
            </w:r>
            <w:r>
              <w:rPr>
                <w:noProof/>
                <w:webHidden/>
              </w:rPr>
              <w:instrText xml:space="preserve"> PAGEREF _Toc436244408 \h </w:instrText>
            </w:r>
            <w:r>
              <w:rPr>
                <w:noProof/>
                <w:webHidden/>
              </w:rPr>
            </w:r>
            <w:r>
              <w:rPr>
                <w:noProof/>
                <w:webHidden/>
              </w:rPr>
              <w:fldChar w:fldCharType="separate"/>
            </w:r>
            <w:r>
              <w:rPr>
                <w:noProof/>
                <w:webHidden/>
              </w:rPr>
              <w:t>4</w:t>
            </w:r>
            <w:r>
              <w:rPr>
                <w:noProof/>
                <w:webHidden/>
              </w:rPr>
              <w:fldChar w:fldCharType="end"/>
            </w:r>
          </w:hyperlink>
        </w:p>
        <w:p w:rsidR="00A90DD7" w:rsidRDefault="00A90DD7">
          <w:pPr>
            <w:pStyle w:val="TOC1"/>
            <w:tabs>
              <w:tab w:val="left" w:pos="482"/>
              <w:tab w:val="right" w:leader="dot" w:pos="8324"/>
            </w:tabs>
            <w:rPr>
              <w:rFonts w:eastAsiaTheme="minorEastAsia"/>
              <w:b w:val="0"/>
              <w:noProof/>
              <w:sz w:val="22"/>
              <w:lang w:eastAsia="fi-FI"/>
            </w:rPr>
          </w:pPr>
          <w:hyperlink w:anchor="_Toc436244409" w:history="1">
            <w:r w:rsidRPr="00296168">
              <w:rPr>
                <w:rStyle w:val="Hyperlink"/>
                <w:noProof/>
              </w:rPr>
              <w:t>4</w:t>
            </w:r>
            <w:r>
              <w:rPr>
                <w:rFonts w:eastAsiaTheme="minorEastAsia"/>
                <w:b w:val="0"/>
                <w:noProof/>
                <w:sz w:val="22"/>
                <w:lang w:eastAsia="fi-FI"/>
              </w:rPr>
              <w:tab/>
            </w:r>
            <w:r w:rsidRPr="00296168">
              <w:rPr>
                <w:rStyle w:val="Hyperlink"/>
                <w:noProof/>
              </w:rPr>
              <w:t>Alkuperäisen- ja toteutuneen vertailua</w:t>
            </w:r>
            <w:r>
              <w:rPr>
                <w:noProof/>
                <w:webHidden/>
              </w:rPr>
              <w:tab/>
            </w:r>
            <w:r>
              <w:rPr>
                <w:noProof/>
                <w:webHidden/>
              </w:rPr>
              <w:fldChar w:fldCharType="begin"/>
            </w:r>
            <w:r>
              <w:rPr>
                <w:noProof/>
                <w:webHidden/>
              </w:rPr>
              <w:instrText xml:space="preserve"> PAGEREF _Toc436244409 \h </w:instrText>
            </w:r>
            <w:r>
              <w:rPr>
                <w:noProof/>
                <w:webHidden/>
              </w:rPr>
            </w:r>
            <w:r>
              <w:rPr>
                <w:noProof/>
                <w:webHidden/>
              </w:rPr>
              <w:fldChar w:fldCharType="separate"/>
            </w:r>
            <w:r>
              <w:rPr>
                <w:noProof/>
                <w:webHidden/>
              </w:rPr>
              <w:t>9</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10" w:history="1">
            <w:r w:rsidRPr="00296168">
              <w:rPr>
                <w:rStyle w:val="Hyperlink"/>
                <w:noProof/>
              </w:rPr>
              <w:t>4.1</w:t>
            </w:r>
            <w:r>
              <w:rPr>
                <w:rFonts w:eastAsiaTheme="minorEastAsia"/>
                <w:noProof/>
                <w:sz w:val="22"/>
                <w:lang w:eastAsia="fi-FI"/>
              </w:rPr>
              <w:tab/>
            </w:r>
            <w:r w:rsidRPr="00296168">
              <w:rPr>
                <w:rStyle w:val="Hyperlink"/>
                <w:noProof/>
              </w:rPr>
              <w:t>Alkuperäinen- ja toteutunut UML- kaavio</w:t>
            </w:r>
            <w:r>
              <w:rPr>
                <w:noProof/>
                <w:webHidden/>
              </w:rPr>
              <w:tab/>
            </w:r>
            <w:r>
              <w:rPr>
                <w:noProof/>
                <w:webHidden/>
              </w:rPr>
              <w:fldChar w:fldCharType="begin"/>
            </w:r>
            <w:r>
              <w:rPr>
                <w:noProof/>
                <w:webHidden/>
              </w:rPr>
              <w:instrText xml:space="preserve"> PAGEREF _Toc436244410 \h </w:instrText>
            </w:r>
            <w:r>
              <w:rPr>
                <w:noProof/>
                <w:webHidden/>
              </w:rPr>
            </w:r>
            <w:r>
              <w:rPr>
                <w:noProof/>
                <w:webHidden/>
              </w:rPr>
              <w:fldChar w:fldCharType="separate"/>
            </w:r>
            <w:r>
              <w:rPr>
                <w:noProof/>
                <w:webHidden/>
              </w:rPr>
              <w:t>9</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11" w:history="1">
            <w:r w:rsidRPr="00296168">
              <w:rPr>
                <w:rStyle w:val="Hyperlink"/>
                <w:noProof/>
              </w:rPr>
              <w:t>4.2</w:t>
            </w:r>
            <w:r>
              <w:rPr>
                <w:rFonts w:eastAsiaTheme="minorEastAsia"/>
                <w:noProof/>
                <w:sz w:val="22"/>
                <w:lang w:eastAsia="fi-FI"/>
              </w:rPr>
              <w:tab/>
            </w:r>
            <w:r w:rsidRPr="00296168">
              <w:rPr>
                <w:rStyle w:val="Hyperlink"/>
                <w:noProof/>
              </w:rPr>
              <w:t>Alkuperäinen kenttä ja toteutuneet kentät</w:t>
            </w:r>
            <w:r>
              <w:rPr>
                <w:noProof/>
                <w:webHidden/>
              </w:rPr>
              <w:tab/>
            </w:r>
            <w:r>
              <w:rPr>
                <w:noProof/>
                <w:webHidden/>
              </w:rPr>
              <w:fldChar w:fldCharType="begin"/>
            </w:r>
            <w:r>
              <w:rPr>
                <w:noProof/>
                <w:webHidden/>
              </w:rPr>
              <w:instrText xml:space="preserve"> PAGEREF _Toc436244411 \h </w:instrText>
            </w:r>
            <w:r>
              <w:rPr>
                <w:noProof/>
                <w:webHidden/>
              </w:rPr>
            </w:r>
            <w:r>
              <w:rPr>
                <w:noProof/>
                <w:webHidden/>
              </w:rPr>
              <w:fldChar w:fldCharType="separate"/>
            </w:r>
            <w:r>
              <w:rPr>
                <w:noProof/>
                <w:webHidden/>
              </w:rPr>
              <w:t>10</w:t>
            </w:r>
            <w:r>
              <w:rPr>
                <w:noProof/>
                <w:webHidden/>
              </w:rPr>
              <w:fldChar w:fldCharType="end"/>
            </w:r>
          </w:hyperlink>
        </w:p>
        <w:p w:rsidR="00A90DD7" w:rsidRDefault="00A90DD7">
          <w:pPr>
            <w:pStyle w:val="TOC2"/>
            <w:tabs>
              <w:tab w:val="left" w:pos="880"/>
              <w:tab w:val="right" w:leader="dot" w:pos="8324"/>
            </w:tabs>
            <w:rPr>
              <w:rFonts w:eastAsiaTheme="minorEastAsia"/>
              <w:noProof/>
              <w:sz w:val="22"/>
              <w:lang w:eastAsia="fi-FI"/>
            </w:rPr>
          </w:pPr>
          <w:hyperlink w:anchor="_Toc436244412" w:history="1">
            <w:r w:rsidRPr="00296168">
              <w:rPr>
                <w:rStyle w:val="Hyperlink"/>
                <w:noProof/>
              </w:rPr>
              <w:t>4.3</w:t>
            </w:r>
            <w:r>
              <w:rPr>
                <w:rFonts w:eastAsiaTheme="minorEastAsia"/>
                <w:noProof/>
                <w:sz w:val="22"/>
                <w:lang w:eastAsia="fi-FI"/>
              </w:rPr>
              <w:tab/>
            </w:r>
            <w:r w:rsidRPr="00296168">
              <w:rPr>
                <w:rStyle w:val="Hyperlink"/>
                <w:noProof/>
              </w:rPr>
              <w:t>Suunniteltu ja toteutunut valikko</w:t>
            </w:r>
            <w:r>
              <w:rPr>
                <w:noProof/>
                <w:webHidden/>
              </w:rPr>
              <w:tab/>
            </w:r>
            <w:r>
              <w:rPr>
                <w:noProof/>
                <w:webHidden/>
              </w:rPr>
              <w:fldChar w:fldCharType="begin"/>
            </w:r>
            <w:r>
              <w:rPr>
                <w:noProof/>
                <w:webHidden/>
              </w:rPr>
              <w:instrText xml:space="preserve"> PAGEREF _Toc436244412 \h </w:instrText>
            </w:r>
            <w:r>
              <w:rPr>
                <w:noProof/>
                <w:webHidden/>
              </w:rPr>
            </w:r>
            <w:r>
              <w:rPr>
                <w:noProof/>
                <w:webHidden/>
              </w:rPr>
              <w:fldChar w:fldCharType="separate"/>
            </w:r>
            <w:r>
              <w:rPr>
                <w:noProof/>
                <w:webHidden/>
              </w:rPr>
              <w:t>13</w:t>
            </w:r>
            <w:r>
              <w:rPr>
                <w:noProof/>
                <w:webHidden/>
              </w:rPr>
              <w:fldChar w:fldCharType="end"/>
            </w:r>
          </w:hyperlink>
        </w:p>
        <w:p w:rsidR="00A90DD7" w:rsidRDefault="00A90DD7">
          <w:pPr>
            <w:pStyle w:val="TOC1"/>
            <w:tabs>
              <w:tab w:val="left" w:pos="482"/>
              <w:tab w:val="right" w:leader="dot" w:pos="8324"/>
            </w:tabs>
            <w:rPr>
              <w:rFonts w:eastAsiaTheme="minorEastAsia"/>
              <w:b w:val="0"/>
              <w:noProof/>
              <w:sz w:val="22"/>
              <w:lang w:eastAsia="fi-FI"/>
            </w:rPr>
          </w:pPr>
          <w:hyperlink w:anchor="_Toc436244413" w:history="1">
            <w:r w:rsidRPr="00296168">
              <w:rPr>
                <w:rStyle w:val="Hyperlink"/>
                <w:noProof/>
              </w:rPr>
              <w:t>5</w:t>
            </w:r>
            <w:r>
              <w:rPr>
                <w:rFonts w:eastAsiaTheme="minorEastAsia"/>
                <w:b w:val="0"/>
                <w:noProof/>
                <w:sz w:val="22"/>
                <w:lang w:eastAsia="fi-FI"/>
              </w:rPr>
              <w:tab/>
            </w:r>
            <w:r w:rsidRPr="00296168">
              <w:rPr>
                <w:rStyle w:val="Hyperlink"/>
                <w:noProof/>
              </w:rPr>
              <w:t>Testaus, ongelmakohdat ja niiden ratkaisut</w:t>
            </w:r>
            <w:r>
              <w:rPr>
                <w:noProof/>
                <w:webHidden/>
              </w:rPr>
              <w:tab/>
            </w:r>
            <w:r>
              <w:rPr>
                <w:noProof/>
                <w:webHidden/>
              </w:rPr>
              <w:fldChar w:fldCharType="begin"/>
            </w:r>
            <w:r>
              <w:rPr>
                <w:noProof/>
                <w:webHidden/>
              </w:rPr>
              <w:instrText xml:space="preserve"> PAGEREF _Toc436244413 \h </w:instrText>
            </w:r>
            <w:r>
              <w:rPr>
                <w:noProof/>
                <w:webHidden/>
              </w:rPr>
            </w:r>
            <w:r>
              <w:rPr>
                <w:noProof/>
                <w:webHidden/>
              </w:rPr>
              <w:fldChar w:fldCharType="separate"/>
            </w:r>
            <w:r>
              <w:rPr>
                <w:noProof/>
                <w:webHidden/>
              </w:rPr>
              <w:t>14</w:t>
            </w:r>
            <w:r>
              <w:rPr>
                <w:noProof/>
                <w:webHidden/>
              </w:rPr>
              <w:fldChar w:fldCharType="end"/>
            </w:r>
          </w:hyperlink>
        </w:p>
        <w:p w:rsidR="00A90DD7" w:rsidRDefault="00A90DD7">
          <w:pPr>
            <w:pStyle w:val="TOC1"/>
            <w:tabs>
              <w:tab w:val="left" w:pos="482"/>
              <w:tab w:val="right" w:leader="dot" w:pos="8324"/>
            </w:tabs>
            <w:rPr>
              <w:rFonts w:eastAsiaTheme="minorEastAsia"/>
              <w:b w:val="0"/>
              <w:noProof/>
              <w:sz w:val="22"/>
              <w:lang w:eastAsia="fi-FI"/>
            </w:rPr>
          </w:pPr>
          <w:hyperlink w:anchor="_Toc436244414" w:history="1">
            <w:r w:rsidRPr="00296168">
              <w:rPr>
                <w:rStyle w:val="Hyperlink"/>
                <w:noProof/>
              </w:rPr>
              <w:t>6</w:t>
            </w:r>
            <w:r>
              <w:rPr>
                <w:rFonts w:eastAsiaTheme="minorEastAsia"/>
                <w:b w:val="0"/>
                <w:noProof/>
                <w:sz w:val="22"/>
                <w:lang w:eastAsia="fi-FI"/>
              </w:rPr>
              <w:tab/>
            </w:r>
            <w:r w:rsidRPr="00296168">
              <w:rPr>
                <w:rStyle w:val="Hyperlink"/>
                <w:noProof/>
              </w:rPr>
              <w:t>Itsearviointi projektista</w:t>
            </w:r>
            <w:r>
              <w:rPr>
                <w:noProof/>
                <w:webHidden/>
              </w:rPr>
              <w:tab/>
            </w:r>
            <w:r>
              <w:rPr>
                <w:noProof/>
                <w:webHidden/>
              </w:rPr>
              <w:fldChar w:fldCharType="begin"/>
            </w:r>
            <w:r>
              <w:rPr>
                <w:noProof/>
                <w:webHidden/>
              </w:rPr>
              <w:instrText xml:space="preserve"> PAGEREF _Toc436244414 \h </w:instrText>
            </w:r>
            <w:r>
              <w:rPr>
                <w:noProof/>
                <w:webHidden/>
              </w:rPr>
            </w:r>
            <w:r>
              <w:rPr>
                <w:noProof/>
                <w:webHidden/>
              </w:rPr>
              <w:fldChar w:fldCharType="separate"/>
            </w:r>
            <w:r>
              <w:rPr>
                <w:noProof/>
                <w:webHidden/>
              </w:rPr>
              <w:t>15</w:t>
            </w:r>
            <w:r>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1354F9">
        <w: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1354F9">
        <w:t>.</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E21B0" w:rsidP="00431DD3">
      <w:pPr>
        <w:pStyle w:val="BodyText"/>
        <w:rPr>
          <w:b/>
        </w:rPr>
      </w:pPr>
      <w:r>
        <w:rPr>
          <w:b/>
        </w:rPr>
        <w:t>Viikko 1</w:t>
      </w:r>
      <w:bookmarkStart w:id="16" w:name="_GoBack"/>
      <w:bookmarkEnd w:id="16"/>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p>
    <w:p w:rsidR="000727C6" w:rsidRDefault="000727C6" w:rsidP="00431DD3">
      <w:pPr>
        <w:pStyle w:val="BodyText"/>
      </w:pPr>
      <w:r>
        <w:t>Miika: Ideankehittäminen 2h</w:t>
      </w:r>
    </w:p>
    <w:p w:rsidR="000727C6" w:rsidRDefault="000727C6" w:rsidP="00431DD3">
      <w:pPr>
        <w:pStyle w:val="BodyText"/>
      </w:pPr>
    </w:p>
    <w:p w:rsidR="000727C6" w:rsidRDefault="000727C6" w:rsidP="00431DD3">
      <w:pPr>
        <w:pStyle w:val="BodyText"/>
        <w:rPr>
          <w:b/>
        </w:rPr>
      </w:pPr>
      <w:r w:rsidRPr="00F77DAD">
        <w:rPr>
          <w:b/>
        </w:rPr>
        <w:t>Viikko 6</w:t>
      </w:r>
    </w:p>
    <w:p w:rsidR="000727C6" w:rsidRDefault="000727C6" w:rsidP="00431DD3">
      <w:pPr>
        <w:pStyle w:val="BodyText"/>
      </w:pPr>
      <w:r>
        <w:t xml:space="preserve">Lähdettiin suunnittelemaan menua ja piirtämään Mr Glassia, sekä maapalikoita. Tehtiin alustukset peliin, Game, GamePanel, GameState, GameStateManager, </w:t>
      </w:r>
      <w:r>
        <w:lastRenderedPageBreak/>
        <w:t>prototyyppi menusta. Tässä vaiheessa käytimme ajastinta, mikä myöhemmin korvattiin tickseillä teknisten vaikeuksien vuoksi.</w:t>
      </w:r>
    </w:p>
    <w:p w:rsidR="000727C6" w:rsidRDefault="000727C6" w:rsidP="00431DD3">
      <w:pPr>
        <w:pStyle w:val="BodyText"/>
      </w:pPr>
      <w:r>
        <w:t>Olli: Ohjelmointia 5h, Pixel art 2h</w:t>
      </w:r>
    </w:p>
    <w:p w:rsidR="000727C6" w:rsidRDefault="000727C6" w:rsidP="00431DD3">
      <w:pPr>
        <w:pStyle w:val="BodyText"/>
      </w:pPr>
      <w:r>
        <w:t>Miika: Graafinen suunnittelu 3h, Ohjelmointia 2h</w:t>
      </w:r>
    </w:p>
    <w:p w:rsidR="000727C6" w:rsidRDefault="000727C6" w:rsidP="00431DD3">
      <w:pPr>
        <w:pStyle w:val="BodyText"/>
      </w:pPr>
    </w:p>
    <w:p w:rsidR="000727C6" w:rsidRDefault="000727C6" w:rsidP="00431DD3">
      <w:pPr>
        <w:pStyle w:val="BodyText"/>
        <w:rPr>
          <w:b/>
        </w:rPr>
      </w:pPr>
      <w:r w:rsidRPr="00F77DAD">
        <w:rPr>
          <w:b/>
        </w:rPr>
        <w:t>Viikko 7</w:t>
      </w:r>
    </w:p>
    <w:p w:rsidR="000727C6" w:rsidRDefault="000727C6" w:rsidP="00431DD3">
      <w:pPr>
        <w:pStyle w:val="BodyText"/>
      </w:pPr>
      <w:r>
        <w:t xml:space="preserve">Ensimmäisten objektien piirto, collisionia, perusliikkumista ja lisää objektien kuvien tekemistä. </w:t>
      </w:r>
    </w:p>
    <w:p w:rsidR="000727C6" w:rsidRPr="00EE3F8F" w:rsidRDefault="000727C6" w:rsidP="00431DD3">
      <w:pPr>
        <w:pStyle w:val="BodyText"/>
      </w:pPr>
      <w:r>
        <w:t>Olli: Pixel art 3h, ohjelmointi 5h</w:t>
      </w:r>
    </w:p>
    <w:p w:rsidR="000727C6" w:rsidRDefault="000727C6" w:rsidP="00431DD3">
      <w:pPr>
        <w:pStyle w:val="BodyText"/>
      </w:pPr>
    </w:p>
    <w:p w:rsidR="000727C6" w:rsidRDefault="000727C6" w:rsidP="00431DD3">
      <w:pPr>
        <w:pStyle w:val="BodyText"/>
        <w:rPr>
          <w:b/>
        </w:rPr>
      </w:pPr>
      <w:r>
        <w:rPr>
          <w:b/>
        </w:rPr>
        <w:t>Viikko 8</w:t>
      </w:r>
    </w:p>
    <w:p w:rsidR="000727C6" w:rsidRDefault="000727C6" w:rsidP="00431DD3">
      <w:pPr>
        <w:pStyle w:val="BodyText"/>
      </w:pPr>
      <w:r>
        <w:t>Menun päivittäminen huomattavasti hienompaan versioon.</w:t>
      </w:r>
    </w:p>
    <w:p w:rsidR="000727C6" w:rsidRPr="004F730E" w:rsidRDefault="000727C6" w:rsidP="00431DD3">
      <w:pPr>
        <w:pStyle w:val="BodyText"/>
      </w:pPr>
      <w:r>
        <w:t>Miika: Graafinen suunnittelu 4h, 2h ohjelmointia</w:t>
      </w:r>
    </w:p>
    <w:p w:rsidR="000727C6" w:rsidRDefault="000727C6" w:rsidP="00431DD3">
      <w:pPr>
        <w:pStyle w:val="BodyText"/>
      </w:pPr>
    </w:p>
    <w:p w:rsidR="000727C6" w:rsidRDefault="000727C6" w:rsidP="00431DD3">
      <w:pPr>
        <w:pStyle w:val="BodyText"/>
        <w:rPr>
          <w:b/>
        </w:rPr>
      </w:pPr>
      <w:r w:rsidRPr="00F77DAD">
        <w:rPr>
          <w:b/>
        </w:rPr>
        <w:t>Viikko 9</w:t>
      </w:r>
    </w:p>
    <w:p w:rsidR="000727C6" w:rsidRDefault="000727C6" w:rsidP="00431DD3">
      <w:pPr>
        <w:pStyle w:val="BodyText"/>
      </w:pPr>
      <w:r>
        <w:t>Ajastimen vaihto tickseihin pitkän mietinnän jälkeen, luokkakaavion viimeistelyä, lisää objektien piirtämistä, hyppääminen, painovoima, sekä alustavan suunnitelman palautus.</w:t>
      </w:r>
    </w:p>
    <w:p w:rsidR="000727C6" w:rsidRDefault="000727C6" w:rsidP="00431DD3">
      <w:pPr>
        <w:pStyle w:val="BodyText"/>
      </w:pPr>
      <w:r>
        <w:t>Olli: Ohjelmointia 10h, Suunnitelman viimeistely ja palautus 1,5h, pixel art 3h</w:t>
      </w:r>
    </w:p>
    <w:p w:rsidR="000727C6" w:rsidRDefault="000727C6" w:rsidP="00431DD3">
      <w:pPr>
        <w:pStyle w:val="BodyText"/>
      </w:pPr>
      <w:r w:rsidRPr="00D72BA2">
        <w:t>Miika: 2h pixel art, Suunnitelman viimeistely ja palautus 1,5h</w:t>
      </w:r>
      <w:r>
        <w:t>, ohjelmointia 5h</w:t>
      </w:r>
    </w:p>
    <w:p w:rsidR="000727C6" w:rsidRDefault="000727C6" w:rsidP="00431DD3">
      <w:pPr>
        <w:pStyle w:val="BodyText"/>
      </w:pPr>
    </w:p>
    <w:p w:rsidR="000727C6" w:rsidRDefault="000727C6" w:rsidP="00431DD3">
      <w:pPr>
        <w:pStyle w:val="BodyText"/>
        <w:rPr>
          <w:b/>
        </w:rPr>
      </w:pPr>
      <w:r>
        <w:rPr>
          <w:b/>
        </w:rPr>
        <w:t>Viikot 10 - 11</w:t>
      </w:r>
    </w:p>
    <w:p w:rsidR="000727C6" w:rsidRPr="00912C0B" w:rsidRDefault="00912C0B" w:rsidP="00431DD3">
      <w:pPr>
        <w:pStyle w:val="BodyText"/>
      </w:pPr>
      <w:r>
        <w:t>Päävalikon alavalikot ja näiden toiminnallisuus</w:t>
      </w:r>
      <w:r w:rsidR="000727C6" w:rsidRPr="00912C0B">
        <w:t>.</w:t>
      </w:r>
    </w:p>
    <w:p w:rsidR="000727C6" w:rsidRPr="00F34753" w:rsidRDefault="000727C6" w:rsidP="00431DD3">
      <w:pPr>
        <w:pStyle w:val="BodyText"/>
      </w:pPr>
      <w:r>
        <w:lastRenderedPageBreak/>
        <w:t>Miika: 6h ohjelmointia, 4h pixel art</w:t>
      </w:r>
    </w:p>
    <w:p w:rsidR="000727C6" w:rsidRDefault="000727C6" w:rsidP="00431DD3">
      <w:pPr>
        <w:pStyle w:val="BodyText"/>
      </w:pPr>
    </w:p>
    <w:p w:rsidR="000727C6" w:rsidRDefault="000727C6" w:rsidP="00431DD3">
      <w:pPr>
        <w:pStyle w:val="BodyText"/>
        <w:rPr>
          <w:b/>
        </w:rPr>
      </w:pPr>
      <w:r>
        <w:rPr>
          <w:b/>
        </w:rPr>
        <w:t>Viikko 12</w:t>
      </w:r>
    </w:p>
    <w:p w:rsidR="000727C6" w:rsidRDefault="000727C6" w:rsidP="00431DD3">
      <w:pPr>
        <w:pStyle w:val="BodyText"/>
      </w:pPr>
      <w:r>
        <w:t>Ensimmäisen kentän luominen, collisionin bugin debuggaus ja korjaaminen.</w:t>
      </w:r>
    </w:p>
    <w:p w:rsidR="000727C6" w:rsidRDefault="000727C6" w:rsidP="00431DD3">
      <w:pPr>
        <w:pStyle w:val="BodyText"/>
      </w:pPr>
      <w:r>
        <w:t>Olli: 9h ohjelmointia</w:t>
      </w:r>
    </w:p>
    <w:p w:rsidR="000727C6" w:rsidRDefault="000727C6" w:rsidP="00431DD3">
      <w:pPr>
        <w:pStyle w:val="BodyText"/>
      </w:pPr>
    </w:p>
    <w:p w:rsidR="000727C6" w:rsidRDefault="000727C6" w:rsidP="00431DD3">
      <w:pPr>
        <w:pStyle w:val="BodyText"/>
        <w:rPr>
          <w:b/>
        </w:rPr>
      </w:pPr>
      <w:r w:rsidRPr="00435608">
        <w:rPr>
          <w:b/>
        </w:rPr>
        <w:t>Viikko 13</w:t>
      </w:r>
    </w:p>
    <w:p w:rsidR="000727C6" w:rsidRPr="003B7A6F" w:rsidRDefault="000727C6" w:rsidP="00431DD3">
      <w:pPr>
        <w:pStyle w:val="BodyText"/>
      </w:pPr>
      <w:r>
        <w:t>Objektien luomista, sirkkeli, piikit jne. ja niiden collision. Menun valitsin ja sen animaatio.</w:t>
      </w:r>
    </w:p>
    <w:p w:rsidR="000727C6" w:rsidRPr="007E3B44" w:rsidRDefault="000727C6" w:rsidP="00431DD3">
      <w:pPr>
        <w:pStyle w:val="BodyText"/>
      </w:pPr>
      <w:r>
        <w:t>Olli: 6h ohjelmointia</w:t>
      </w:r>
    </w:p>
    <w:p w:rsidR="000727C6" w:rsidRPr="007E3B44" w:rsidRDefault="000727C6" w:rsidP="00431DD3">
      <w:pPr>
        <w:pStyle w:val="BodyText"/>
      </w:pPr>
      <w:r>
        <w:t>Miika: 4h ohjelmointia</w:t>
      </w:r>
    </w:p>
    <w:p w:rsidR="000727C6" w:rsidRDefault="000727C6" w:rsidP="00431DD3">
      <w:pPr>
        <w:pStyle w:val="BodyText"/>
      </w:pPr>
    </w:p>
    <w:p w:rsidR="000727C6" w:rsidRDefault="000727C6" w:rsidP="00431DD3">
      <w:pPr>
        <w:pStyle w:val="BodyText"/>
        <w:rPr>
          <w:b/>
        </w:rPr>
      </w:pPr>
      <w:r w:rsidRPr="00435608">
        <w:rPr>
          <w:b/>
        </w:rPr>
        <w:t>Viikko 14</w:t>
      </w:r>
    </w:p>
    <w:p w:rsidR="000727C6" w:rsidRDefault="006343C1" w:rsidP="00431DD3">
      <w:pPr>
        <w:pStyle w:val="BodyText"/>
      </w:pPr>
      <w:r>
        <w:t>Uusia objekteja, näiden toiminnallisuus</w:t>
      </w:r>
      <w:r w:rsidR="000727C6">
        <w:t xml:space="preserve"> ja </w:t>
      </w:r>
      <w:r>
        <w:t>pidemmät testausajat</w:t>
      </w:r>
      <w:r w:rsidR="000727C6">
        <w:t>.</w:t>
      </w:r>
    </w:p>
    <w:p w:rsidR="000727C6" w:rsidRDefault="000727C6" w:rsidP="00431DD3">
      <w:pPr>
        <w:pStyle w:val="BodyText"/>
      </w:pPr>
      <w:r>
        <w:t>Olli: 7h ohjelmointia</w:t>
      </w:r>
    </w:p>
    <w:p w:rsidR="000727C6" w:rsidRDefault="000727C6" w:rsidP="00431DD3">
      <w:pPr>
        <w:pStyle w:val="BodyText"/>
      </w:pPr>
      <w:r>
        <w:t>Miika: 6h ohjelmointia</w:t>
      </w:r>
    </w:p>
    <w:p w:rsidR="000727C6" w:rsidRDefault="000727C6" w:rsidP="00431DD3">
      <w:pPr>
        <w:pStyle w:val="BodyText"/>
      </w:pPr>
    </w:p>
    <w:p w:rsidR="000727C6" w:rsidRDefault="000727C6" w:rsidP="00431DD3">
      <w:pPr>
        <w:pStyle w:val="BodyText"/>
        <w:rPr>
          <w:b/>
        </w:rPr>
      </w:pPr>
      <w:r w:rsidRPr="007E3B44">
        <w:rPr>
          <w:b/>
        </w:rPr>
        <w:t>Viikko 15</w:t>
      </w:r>
    </w:p>
    <w:p w:rsidR="000727C6" w:rsidRPr="00FD3464" w:rsidRDefault="000A3DC8" w:rsidP="00431DD3">
      <w:pPr>
        <w:pStyle w:val="BodyText"/>
      </w:pPr>
      <w:r>
        <w:t>Peli- ja päävalikkotaustan</w:t>
      </w:r>
      <w:r w:rsidR="000727C6">
        <w:t xml:space="preserve"> tekoa ja muiden kuvien piirtämistä, collisionin tarkentamista.</w:t>
      </w:r>
    </w:p>
    <w:p w:rsidR="000727C6" w:rsidRDefault="000727C6" w:rsidP="00431DD3">
      <w:pPr>
        <w:pStyle w:val="BodyText"/>
      </w:pPr>
      <w:r>
        <w:t>Olli: 6h ohjelmointia, 2h pixel art</w:t>
      </w:r>
    </w:p>
    <w:p w:rsidR="000727C6" w:rsidRDefault="000727C6" w:rsidP="00431DD3">
      <w:pPr>
        <w:pStyle w:val="BodyText"/>
      </w:pPr>
      <w:r>
        <w:t>Miika 3h ohjelmointia, 2h pixel art, 2 graafinen suunnittelu</w:t>
      </w:r>
    </w:p>
    <w:p w:rsidR="000727C6" w:rsidRDefault="000727C6" w:rsidP="00431DD3">
      <w:pPr>
        <w:pStyle w:val="BodyText"/>
      </w:pPr>
    </w:p>
    <w:p w:rsidR="000727C6" w:rsidRDefault="000727C6" w:rsidP="00431DD3">
      <w:pPr>
        <w:pStyle w:val="BodyText"/>
        <w:rPr>
          <w:b/>
        </w:rPr>
      </w:pPr>
      <w:r w:rsidRPr="00C36ABC">
        <w:rPr>
          <w:b/>
        </w:rPr>
        <w:t>Viikko 16</w:t>
      </w:r>
    </w:p>
    <w:p w:rsidR="000727C6" w:rsidRPr="006B5C95" w:rsidRDefault="000727C6" w:rsidP="006B5C95">
      <w:pPr>
        <w:pStyle w:val="BodyText"/>
      </w:pPr>
      <w:r w:rsidRPr="006B5C95">
        <w:t>Maapalikoille muotojen haku, mediatracker, animointia, shattered valikko, mitä tapahtuu hajotessa, pistelaskuri, uuden UML- kaavion teko, kanuunan ja kanuunan kuulan tekeminen ja piirtäminen.</w:t>
      </w:r>
    </w:p>
    <w:p w:rsidR="000727C6" w:rsidRDefault="000727C6" w:rsidP="00431DD3">
      <w:pPr>
        <w:pStyle w:val="BodyText"/>
      </w:pPr>
      <w:r>
        <w:t>Olli: ohjelmointia 7h, 1h pixel art</w:t>
      </w:r>
    </w:p>
    <w:p w:rsidR="000727C6" w:rsidRDefault="000727C6" w:rsidP="00431DD3">
      <w:pPr>
        <w:pStyle w:val="BodyText"/>
      </w:pPr>
      <w:r>
        <w:t>Miika: ohjelmointia 9h, pixel art 2h</w:t>
      </w:r>
    </w:p>
    <w:p w:rsidR="000727C6" w:rsidRDefault="000727C6" w:rsidP="00431DD3">
      <w:pPr>
        <w:pStyle w:val="BodyText"/>
      </w:pPr>
    </w:p>
    <w:p w:rsidR="000727C6" w:rsidRDefault="000727C6" w:rsidP="00431DD3">
      <w:pPr>
        <w:pStyle w:val="BodyText"/>
        <w:rPr>
          <w:b/>
        </w:rPr>
      </w:pPr>
      <w:r w:rsidRPr="00E05794">
        <w:rPr>
          <w:b/>
        </w:rPr>
        <w:t>Viikko 17</w:t>
      </w:r>
    </w:p>
    <w:p w:rsidR="000727C6" w:rsidRPr="00FD3464" w:rsidRDefault="000727C6" w:rsidP="00431DD3">
      <w:pPr>
        <w:pStyle w:val="BodyText"/>
      </w:pPr>
      <w:r>
        <w:t xml:space="preserve">Pistelaskurin kirjoitus tiedostoon ja luku </w:t>
      </w:r>
      <w:r w:rsidR="003352B9">
        <w:t>uuden kentän alkaessa, hajoamis</w:t>
      </w:r>
      <w:r>
        <w:t>animaatio</w:t>
      </w:r>
      <w:r w:rsidR="003352B9">
        <w:t xml:space="preserve"> + interaktivointi</w:t>
      </w:r>
      <w:r>
        <w:t>, kolme tasoa lis</w:t>
      </w:r>
      <w:r w:rsidR="009107E8">
        <w:t>ää, cannonball ja cannon</w:t>
      </w:r>
      <w:r>
        <w:t xml:space="preserve"> </w:t>
      </w:r>
      <w:r w:rsidR="009107E8">
        <w:t>korjausta</w:t>
      </w:r>
      <w:r>
        <w:t>, liekkiobjectin teko ja collision, virheiden etsintää</w:t>
      </w:r>
      <w:r w:rsidR="00841767">
        <w:t xml:space="preserve"> ja korjausta. Esimerkiksi</w:t>
      </w:r>
      <w:r>
        <w:t xml:space="preserve"> hypystä ja blockista löytyneiden bugien korjaus, highscore</w:t>
      </w:r>
      <w:r w:rsidR="008B2C97">
        <w:t>-</w:t>
      </w:r>
      <w:r>
        <w:t>valikko.</w:t>
      </w:r>
    </w:p>
    <w:p w:rsidR="000727C6" w:rsidRDefault="000727C6" w:rsidP="00431DD3">
      <w:pPr>
        <w:pStyle w:val="BodyText"/>
      </w:pPr>
      <w:r>
        <w:t>Miika: ohjelmointia 15h, dokumentaatiota 2h, pixel art 2h</w:t>
      </w:r>
    </w:p>
    <w:p w:rsidR="000727C6" w:rsidRPr="00E05794" w:rsidRDefault="000727C6" w:rsidP="00431DD3">
      <w:pPr>
        <w:pStyle w:val="BodyText"/>
      </w:pPr>
      <w:r>
        <w:t>Olli: Dokumentaatiota 8h, ohjelmointia 3h</w:t>
      </w:r>
    </w:p>
    <w:p w:rsidR="000727C6" w:rsidRDefault="000727C6" w:rsidP="00431DD3">
      <w:pPr>
        <w:pStyle w:val="BodyText"/>
      </w:pPr>
    </w:p>
    <w:p w:rsidR="000727C6" w:rsidRDefault="000727C6" w:rsidP="00431DD3">
      <w:pPr>
        <w:pStyle w:val="BodyText"/>
      </w:pPr>
      <w:r>
        <w:rPr>
          <w:b/>
        </w:rPr>
        <w:t>Yhteensä:</w:t>
      </w:r>
    </w:p>
    <w:p w:rsidR="000727C6" w:rsidRDefault="000727C6" w:rsidP="00431DD3">
      <w:pPr>
        <w:pStyle w:val="BodyText"/>
      </w:pPr>
      <w:r>
        <w:t>Olli: 80,5h</w:t>
      </w:r>
    </w:p>
    <w:p w:rsidR="000727C6" w:rsidRDefault="000727C6" w:rsidP="00431DD3">
      <w:pPr>
        <w:pStyle w:val="BodyText"/>
      </w:pPr>
      <w:r>
        <w:t>Miika: 78,5h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lastRenderedPageBreak/>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7" w:name="_Toc417818370"/>
      <w:bookmarkStart w:id="18" w:name="_Toc436244409"/>
      <w:r>
        <w:lastRenderedPageBreak/>
        <w:t>Alkuperäisen- ja toteutuneen vertailua</w:t>
      </w:r>
      <w:bookmarkEnd w:id="17"/>
      <w:bookmarkEnd w:id="18"/>
    </w:p>
    <w:p w:rsidR="000727C6" w:rsidRDefault="000727C6" w:rsidP="000727C6">
      <w:pPr>
        <w:pStyle w:val="Heading2"/>
        <w:keepLines w:val="0"/>
        <w:spacing w:after="60"/>
      </w:pPr>
      <w:bookmarkStart w:id="19" w:name="_Toc417818371"/>
      <w:bookmarkStart w:id="20" w:name="_Toc436244410"/>
      <w:r>
        <w:t>Alkuperäinen- ja toteutunut UML- kaavio</w:t>
      </w:r>
      <w:bookmarkEnd w:id="19"/>
      <w:bookmarkEnd w:id="20"/>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lastRenderedPageBreak/>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1" w:name="_Toc417818372"/>
      <w:bookmarkStart w:id="22" w:name="_Toc436244411"/>
      <w:r>
        <w:t>Alkuperäinen kenttä ja toteutuneet kentät</w:t>
      </w:r>
      <w:bookmarkEnd w:id="21"/>
      <w:bookmarkEnd w:id="22"/>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3" w:name="_Toc417818373"/>
      <w:bookmarkStart w:id="24" w:name="_Toc436244412"/>
      <w:r>
        <w:t>Suunniteltu ja toteutunut valikko</w:t>
      </w:r>
      <w:bookmarkEnd w:id="23"/>
      <w:bookmarkEnd w:id="24"/>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5" w:name="_Toc417818374"/>
      <w:bookmarkStart w:id="26" w:name="_Toc436244413"/>
      <w:r>
        <w:t>Testaus, ongelmakohdat ja niiden ratkaisut</w:t>
      </w:r>
      <w:bookmarkEnd w:id="25"/>
      <w:bookmarkEnd w:id="26"/>
    </w:p>
    <w:p w:rsidR="000727C6" w:rsidRDefault="000727C6" w:rsidP="00431DD3">
      <w:pPr>
        <w:pStyle w:val="BodyText"/>
      </w:pPr>
      <w:r w:rsidRPr="00431DD3">
        <w:rPr>
          <w:rStyle w:val="BodyTextChar"/>
        </w:rPr>
        <w:t xml:space="preserve">Vaikka testasimme peliä aina kun lisäsimme siihen jotain uutta, ei ongelmakohdilta vältytty. Varsinkin projektin loppuvaiheessa testasimme peliä jatkuvasti, jotta löytäisimme mahdolliset virheet pelattavuudesta. Testautimme peliä myös ystävillä, jotta saisimme pelattavuudesta mahdollisimman hyvän. Pieniä virheitä löytyi mutta korjasimme jokaisen minkä löysimme. Suurimmaksi ongelmakohdaksi muodostui ajastimen käyttö, mikä sai pelin hidastuessa välillä hahmon jumittumaan seinän </w:t>
      </w:r>
      <w:r w:rsidRPr="00431DD3">
        <w:rPr>
          <w:rStyle w:val="BodyTextChar"/>
        </w:rPr>
        <w:lastRenderedPageBreak/>
        <w:t>sisälle kokonaan. Tämä ratkaistiin vaihtamalla ajastin tickseihin, jolla asia korjaantui. Ticksit pitivät pelin pyörimisnopeuden jatkuvasti samana tietokoneen nopeuden</w:t>
      </w:r>
      <w:r>
        <w:t xml:space="preserve"> kanssa hetkellisistä hidastumisista välittämättä. Tästä huolimatta collissionissa oli vielä virhe, jota metsästettiin debuggerin kanssa. Virhe ei ollut sama vaan osoittautui, että palikan sivuseinät olivat yhden pikselin liian korkealla, mikä sai hahmon välillä pysähtymään tasaisella. Pienempään ongelmakohtaan törmäsimme kun haimme ensimmäistä tasoa menu valikosta. Sillä halusimme luoda pelin samaan ikkunaan käytettävyyden vuoksi, emmekä uutta ikkunaa. </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 erittäin tyytyväisiä ja ylpeitä,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DCC" w:rsidRDefault="00031DCC" w:rsidP="00971213">
      <w:pPr>
        <w:spacing w:after="0" w:line="240" w:lineRule="auto"/>
      </w:pPr>
      <w:r>
        <w:separator/>
      </w:r>
    </w:p>
  </w:endnote>
  <w:endnote w:type="continuationSeparator" w:id="0">
    <w:p w:rsidR="00031DCC" w:rsidRDefault="00031DCC"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031D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031D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DCC" w:rsidRDefault="00031DCC" w:rsidP="00971213">
      <w:pPr>
        <w:spacing w:after="0" w:line="240" w:lineRule="auto"/>
      </w:pPr>
      <w:r>
        <w:separator/>
      </w:r>
    </w:p>
  </w:footnote>
  <w:footnote w:type="continuationSeparator" w:id="0">
    <w:p w:rsidR="00031DCC" w:rsidRDefault="00031DCC"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031D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2E21B0">
          <w:rPr>
            <w:noProof/>
          </w:rPr>
          <w:t>7</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031D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F1A05"/>
    <w:rsid w:val="001354F9"/>
    <w:rsid w:val="001A4A12"/>
    <w:rsid w:val="001D0BCD"/>
    <w:rsid w:val="001D7729"/>
    <w:rsid w:val="001E61D3"/>
    <w:rsid w:val="001F0FA9"/>
    <w:rsid w:val="00201E2A"/>
    <w:rsid w:val="00216AFC"/>
    <w:rsid w:val="00267628"/>
    <w:rsid w:val="00285328"/>
    <w:rsid w:val="002D794A"/>
    <w:rsid w:val="002E21B0"/>
    <w:rsid w:val="002E389E"/>
    <w:rsid w:val="003352B9"/>
    <w:rsid w:val="003402BA"/>
    <w:rsid w:val="00347BA3"/>
    <w:rsid w:val="00364451"/>
    <w:rsid w:val="00367A50"/>
    <w:rsid w:val="00381F28"/>
    <w:rsid w:val="003F4BAC"/>
    <w:rsid w:val="00421D5C"/>
    <w:rsid w:val="00431DD3"/>
    <w:rsid w:val="00435484"/>
    <w:rsid w:val="0047186F"/>
    <w:rsid w:val="004A3287"/>
    <w:rsid w:val="005966C6"/>
    <w:rsid w:val="005A64DD"/>
    <w:rsid w:val="005D3297"/>
    <w:rsid w:val="006343C1"/>
    <w:rsid w:val="00660481"/>
    <w:rsid w:val="00680DE0"/>
    <w:rsid w:val="006B5C95"/>
    <w:rsid w:val="006D0382"/>
    <w:rsid w:val="006F3F6D"/>
    <w:rsid w:val="0070244B"/>
    <w:rsid w:val="00732344"/>
    <w:rsid w:val="00793EA6"/>
    <w:rsid w:val="007A67A3"/>
    <w:rsid w:val="007A764C"/>
    <w:rsid w:val="007E78E5"/>
    <w:rsid w:val="008011CE"/>
    <w:rsid w:val="00807D8B"/>
    <w:rsid w:val="0081793A"/>
    <w:rsid w:val="00841767"/>
    <w:rsid w:val="00886DF2"/>
    <w:rsid w:val="0089150A"/>
    <w:rsid w:val="008B2C97"/>
    <w:rsid w:val="008D5325"/>
    <w:rsid w:val="009107E8"/>
    <w:rsid w:val="00912C0B"/>
    <w:rsid w:val="009450D0"/>
    <w:rsid w:val="00971213"/>
    <w:rsid w:val="009777B2"/>
    <w:rsid w:val="00983FE7"/>
    <w:rsid w:val="00A12DC4"/>
    <w:rsid w:val="00A63C70"/>
    <w:rsid w:val="00A65B43"/>
    <w:rsid w:val="00A7615E"/>
    <w:rsid w:val="00A90DD7"/>
    <w:rsid w:val="00A97E36"/>
    <w:rsid w:val="00AB5999"/>
    <w:rsid w:val="00AD481A"/>
    <w:rsid w:val="00AE03A2"/>
    <w:rsid w:val="00AF36ED"/>
    <w:rsid w:val="00B56092"/>
    <w:rsid w:val="00B751EB"/>
    <w:rsid w:val="00B83CF4"/>
    <w:rsid w:val="00B84A60"/>
    <w:rsid w:val="00BC769B"/>
    <w:rsid w:val="00BD1974"/>
    <w:rsid w:val="00C15DAC"/>
    <w:rsid w:val="00C24DE2"/>
    <w:rsid w:val="00C53BE3"/>
    <w:rsid w:val="00C56481"/>
    <w:rsid w:val="00C74CE3"/>
    <w:rsid w:val="00C93D15"/>
    <w:rsid w:val="00CA7155"/>
    <w:rsid w:val="00DA16B2"/>
    <w:rsid w:val="00DD11BC"/>
    <w:rsid w:val="00E0507A"/>
    <w:rsid w:val="00E31206"/>
    <w:rsid w:val="00E32745"/>
    <w:rsid w:val="00E3635B"/>
    <w:rsid w:val="00E37018"/>
    <w:rsid w:val="00E82055"/>
    <w:rsid w:val="00EC52D4"/>
    <w:rsid w:val="00EE6F67"/>
    <w:rsid w:val="00EF1036"/>
    <w:rsid w:val="00F03D51"/>
    <w:rsid w:val="00F05376"/>
    <w:rsid w:val="00F05652"/>
    <w:rsid w:val="00F26B1D"/>
    <w:rsid w:val="00F47F6F"/>
    <w:rsid w:val="00F7607B"/>
    <w:rsid w:val="00F96898"/>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A4F93-1F5A-464E-873F-922710AF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54</TotalTime>
  <Pages>16</Pages>
  <Words>1177</Words>
  <Characters>9538</Characters>
  <Application>Microsoft Office Word</Application>
  <DocSecurity>0</DocSecurity>
  <Lines>79</Lines>
  <Paragraphs>21</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10694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79</cp:revision>
  <dcterms:created xsi:type="dcterms:W3CDTF">2015-04-26T13:35:00Z</dcterms:created>
  <dcterms:modified xsi:type="dcterms:W3CDTF">2015-11-25T17:52:00Z</dcterms:modified>
</cp:coreProperties>
</file>